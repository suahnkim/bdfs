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F4C27" w:rsidRPr="001A1B27" w:rsidRDefault="00CF4C27">
      <w:pPr>
        <w:jc w:val="right"/>
        <w:rPr>
          <w:rFonts w:ascii="맑은 고딕" w:eastAsia="맑은 고딕" w:hAnsi="맑은 고딕"/>
          <w:sz w:val="72"/>
          <w:lang w:eastAsia="ko-KR"/>
        </w:rPr>
      </w:pPr>
    </w:p>
    <w:p w:rsidR="00CF4C27" w:rsidRPr="001A1B27" w:rsidRDefault="00CF4C27">
      <w:pPr>
        <w:jc w:val="right"/>
        <w:rPr>
          <w:rFonts w:ascii="맑은 고딕" w:eastAsia="맑은 고딕" w:hAnsi="맑은 고딕"/>
          <w:sz w:val="72"/>
          <w:lang w:eastAsia="ko-KR"/>
        </w:rPr>
      </w:pPr>
    </w:p>
    <w:p w:rsidR="00CF4C27" w:rsidRPr="001A1B27" w:rsidRDefault="00CF4C27">
      <w:pPr>
        <w:jc w:val="right"/>
        <w:rPr>
          <w:rFonts w:ascii="맑은 고딕" w:eastAsia="맑은 고딕" w:hAnsi="맑은 고딕"/>
          <w:b/>
          <w:bCs/>
          <w:sz w:val="32"/>
          <w:lang w:eastAsia="ko-KR"/>
        </w:rPr>
      </w:pPr>
      <w:proofErr w:type="spellStart"/>
      <w:r w:rsidRPr="001A1B27">
        <w:rPr>
          <w:rFonts w:ascii="맑은 고딕" w:eastAsia="맑은 고딕" w:hAnsi="맑은 고딕" w:hint="eastAsia"/>
          <w:b/>
          <w:bCs/>
          <w:sz w:val="32"/>
          <w:lang w:eastAsia="ko-KR"/>
        </w:rPr>
        <w:t>프로젝트명</w:t>
      </w:r>
      <w:proofErr w:type="spellEnd"/>
      <w:r w:rsidRPr="001A1B27">
        <w:rPr>
          <w:rFonts w:ascii="맑은 고딕" w:eastAsia="맑은 고딕" w:hAnsi="맑은 고딕" w:hint="eastAsia"/>
          <w:b/>
          <w:bCs/>
          <w:sz w:val="32"/>
          <w:lang w:eastAsia="ko-KR"/>
        </w:rPr>
        <w:t xml:space="preserve">: </w:t>
      </w:r>
      <w:r w:rsidR="00B14FED" w:rsidRPr="001A1B27">
        <w:rPr>
          <w:rFonts w:ascii="맑은 고딕" w:eastAsia="맑은 고딕" w:hAnsi="맑은 고딕" w:hint="eastAsia"/>
          <w:b/>
          <w:bCs/>
          <w:sz w:val="32"/>
          <w:lang w:eastAsia="ko-KR"/>
        </w:rPr>
        <w:t xml:space="preserve">실시간 대용량 데이터 유통을 위한 온-오프 </w:t>
      </w:r>
      <w:proofErr w:type="spellStart"/>
      <w:r w:rsidR="00B14FED" w:rsidRPr="001A1B27">
        <w:rPr>
          <w:rFonts w:ascii="맑은 고딕" w:eastAsia="맑은 고딕" w:hAnsi="맑은 고딕" w:hint="eastAsia"/>
          <w:b/>
          <w:bCs/>
          <w:sz w:val="32"/>
          <w:lang w:eastAsia="ko-KR"/>
        </w:rPr>
        <w:t>하이브리드</w:t>
      </w:r>
      <w:proofErr w:type="spellEnd"/>
      <w:r w:rsidR="00B14FED" w:rsidRPr="001A1B27">
        <w:rPr>
          <w:rFonts w:ascii="맑은 고딕" w:eastAsia="맑은 고딕" w:hAnsi="맑은 고딕" w:hint="eastAsia"/>
          <w:b/>
          <w:bCs/>
          <w:sz w:val="32"/>
          <w:lang w:eastAsia="ko-KR"/>
        </w:rPr>
        <w:t xml:space="preserve"> </w:t>
      </w:r>
      <w:proofErr w:type="spellStart"/>
      <w:r w:rsidR="00B14FED" w:rsidRPr="001A1B27">
        <w:rPr>
          <w:rFonts w:ascii="맑은 고딕" w:eastAsia="맑은 고딕" w:hAnsi="맑은 고딕" w:hint="eastAsia"/>
          <w:b/>
          <w:bCs/>
          <w:sz w:val="32"/>
          <w:lang w:eastAsia="ko-KR"/>
        </w:rPr>
        <w:t>블록</w:t>
      </w:r>
      <w:r w:rsidR="006A7488" w:rsidRPr="001A1B27">
        <w:rPr>
          <w:rFonts w:ascii="맑은 고딕" w:eastAsia="맑은 고딕" w:hAnsi="맑은 고딕" w:hint="eastAsia"/>
          <w:b/>
          <w:bCs/>
          <w:sz w:val="32"/>
          <w:lang w:eastAsia="ko-KR"/>
        </w:rPr>
        <w:t>체</w:t>
      </w:r>
      <w:r w:rsidR="00B14FED" w:rsidRPr="001A1B27">
        <w:rPr>
          <w:rFonts w:ascii="맑은 고딕" w:eastAsia="맑은 고딕" w:hAnsi="맑은 고딕" w:hint="eastAsia"/>
          <w:b/>
          <w:bCs/>
          <w:sz w:val="32"/>
          <w:lang w:eastAsia="ko-KR"/>
        </w:rPr>
        <w:t>인</w:t>
      </w:r>
      <w:proofErr w:type="spellEnd"/>
      <w:r w:rsidR="00B14FED" w:rsidRPr="001A1B27">
        <w:rPr>
          <w:rFonts w:ascii="맑은 고딕" w:eastAsia="맑은 고딕" w:hAnsi="맑은 고딕" w:hint="eastAsia"/>
          <w:b/>
          <w:bCs/>
          <w:sz w:val="32"/>
          <w:lang w:eastAsia="ko-KR"/>
        </w:rPr>
        <w:t xml:space="preserve"> 기술 개발</w:t>
      </w:r>
    </w:p>
    <w:p w:rsidR="00CF4C27" w:rsidRPr="001A1B27" w:rsidRDefault="00953877">
      <w:pPr>
        <w:jc w:val="right"/>
        <w:rPr>
          <w:rFonts w:ascii="맑은 고딕" w:eastAsia="맑은 고딕" w:hAnsi="맑은 고딕"/>
          <w:sz w:val="72"/>
          <w:lang w:eastAsia="ko-KR"/>
        </w:rPr>
      </w:pPr>
      <w:proofErr w:type="spellStart"/>
      <w:r>
        <w:rPr>
          <w:rFonts w:ascii="맑은 고딕" w:eastAsia="맑은 고딕" w:hAnsi="맑은 고딕" w:hint="eastAsia"/>
          <w:sz w:val="72"/>
          <w:lang w:eastAsia="ko-KR"/>
        </w:rPr>
        <w:t>복합컨텐츠</w:t>
      </w:r>
      <w:proofErr w:type="spellEnd"/>
      <w:r>
        <w:rPr>
          <w:rFonts w:ascii="맑은 고딕" w:eastAsia="맑은 고딕" w:hAnsi="맑은 고딕" w:hint="eastAsia"/>
          <w:sz w:val="72"/>
          <w:lang w:eastAsia="ko-KR"/>
        </w:rPr>
        <w:t xml:space="preserve"> </w:t>
      </w:r>
      <w:r w:rsidR="007D6735" w:rsidRPr="001A1B27">
        <w:rPr>
          <w:rFonts w:ascii="맑은 고딕" w:eastAsia="맑은 고딕" w:hAnsi="맑은 고딕" w:hint="eastAsia"/>
          <w:sz w:val="72"/>
          <w:lang w:eastAsia="ko-KR"/>
        </w:rPr>
        <w:t>검색</w:t>
      </w:r>
      <w:r>
        <w:rPr>
          <w:rFonts w:ascii="맑은 고딕" w:eastAsia="맑은 고딕" w:hAnsi="맑은 고딕" w:hint="eastAsia"/>
          <w:sz w:val="72"/>
          <w:lang w:eastAsia="ko-KR"/>
        </w:rPr>
        <w:t xml:space="preserve"> </w:t>
      </w:r>
      <w:r>
        <w:rPr>
          <w:rFonts w:ascii="맑은 고딕" w:eastAsia="맑은 고딕" w:hAnsi="맑은 고딕"/>
          <w:sz w:val="72"/>
          <w:lang w:eastAsia="ko-KR"/>
        </w:rPr>
        <w:t>API</w:t>
      </w:r>
    </w:p>
    <w:p w:rsidR="00CF4C27" w:rsidRPr="001A1B27" w:rsidRDefault="00CF4C27">
      <w:pPr>
        <w:jc w:val="right"/>
        <w:rPr>
          <w:rFonts w:ascii="맑은 고딕" w:eastAsia="맑은 고딕" w:hAnsi="맑은 고딕"/>
          <w:i/>
          <w:iCs/>
          <w:sz w:val="40"/>
          <w:lang w:eastAsia="ko-KR"/>
        </w:rPr>
      </w:pPr>
      <w:r w:rsidRPr="001A1B27">
        <w:rPr>
          <w:rFonts w:ascii="맑은 고딕" w:eastAsia="맑은 고딕" w:hAnsi="맑은 고딕" w:hint="eastAsia"/>
          <w:i/>
          <w:iCs/>
          <w:sz w:val="40"/>
          <w:lang w:eastAsia="ko-KR"/>
        </w:rPr>
        <w:t>문서번호: D11</w:t>
      </w:r>
      <w:r w:rsidR="00451708">
        <w:rPr>
          <w:rFonts w:ascii="맑은 고딕" w:eastAsia="맑은 고딕" w:hAnsi="맑은 고딕"/>
          <w:i/>
          <w:iCs/>
          <w:sz w:val="40"/>
          <w:lang w:eastAsia="ko-KR"/>
        </w:rPr>
        <w:t>5</w:t>
      </w:r>
    </w:p>
    <w:p w:rsidR="00CF4C27" w:rsidRPr="001A1B27" w:rsidRDefault="00CF4C27">
      <w:pPr>
        <w:pStyle w:val="ae"/>
        <w:spacing w:before="240"/>
        <w:jc w:val="right"/>
        <w:rPr>
          <w:rFonts w:ascii="맑은 고딕" w:eastAsia="맑은 고딕" w:hAnsi="맑은 고딕"/>
          <w:b/>
          <w:sz w:val="48"/>
          <w:lang w:eastAsia="ko-KR"/>
        </w:rPr>
      </w:pPr>
      <w:r w:rsidRPr="001A1B27">
        <w:rPr>
          <w:rFonts w:ascii="맑은 고딕" w:eastAsia="맑은 고딕" w:hAnsi="맑은 고딕"/>
          <w:b/>
          <w:sz w:val="48"/>
          <w:lang w:eastAsia="ko-KR"/>
        </w:rPr>
        <w:t xml:space="preserve">Version </w:t>
      </w:r>
      <w:r w:rsidR="00EB1C05" w:rsidRPr="001A1B27">
        <w:rPr>
          <w:rFonts w:ascii="맑은 고딕" w:eastAsia="맑은 고딕" w:hAnsi="맑은 고딕"/>
          <w:b/>
          <w:sz w:val="48"/>
          <w:lang w:eastAsia="ko-KR"/>
        </w:rPr>
        <w:t>0</w:t>
      </w:r>
      <w:r w:rsidRPr="001A1B27">
        <w:rPr>
          <w:rFonts w:ascii="맑은 고딕" w:eastAsia="맑은 고딕" w:hAnsi="맑은 고딕" w:hint="eastAsia"/>
          <w:b/>
          <w:sz w:val="48"/>
          <w:lang w:eastAsia="ko-KR"/>
        </w:rPr>
        <w:t>.</w:t>
      </w:r>
      <w:r w:rsidR="00C46741">
        <w:rPr>
          <w:rFonts w:ascii="맑은 고딕" w:eastAsia="맑은 고딕" w:hAnsi="맑은 고딕"/>
          <w:b/>
          <w:sz w:val="48"/>
          <w:lang w:eastAsia="ko-KR"/>
        </w:rPr>
        <w:t>6</w:t>
      </w:r>
    </w:p>
    <w:p w:rsidR="00CF4C27" w:rsidRPr="001A1B27" w:rsidRDefault="00CF4C27">
      <w:pPr>
        <w:pStyle w:val="ae"/>
        <w:spacing w:before="240"/>
        <w:jc w:val="right"/>
        <w:rPr>
          <w:rFonts w:ascii="맑은 고딕" w:eastAsia="맑은 고딕" w:hAnsi="맑은 고딕"/>
          <w:b/>
          <w:sz w:val="48"/>
          <w:lang w:eastAsia="ko-KR"/>
        </w:rPr>
      </w:pPr>
    </w:p>
    <w:p w:rsidR="00CF4C27" w:rsidRPr="001A1B27" w:rsidRDefault="00CF4C27">
      <w:pPr>
        <w:pStyle w:val="af"/>
        <w:jc w:val="right"/>
        <w:rPr>
          <w:rFonts w:ascii="맑은 고딕" w:eastAsia="맑은 고딕" w:hAnsi="맑은 고딕"/>
          <w:lang w:eastAsia="ko-KR"/>
        </w:rPr>
      </w:pPr>
    </w:p>
    <w:p w:rsidR="00CF4C27" w:rsidRPr="001A1B27" w:rsidRDefault="00CF4C27">
      <w:pPr>
        <w:pStyle w:val="af"/>
        <w:jc w:val="right"/>
        <w:rPr>
          <w:rFonts w:ascii="맑은 고딕" w:eastAsia="맑은 고딕" w:hAnsi="맑은 고딕"/>
          <w:lang w:eastAsia="ko-KR"/>
        </w:rPr>
      </w:pPr>
    </w:p>
    <w:p w:rsidR="00CF4C27" w:rsidRPr="001A1B27" w:rsidRDefault="00CF4C27">
      <w:pPr>
        <w:pStyle w:val="af"/>
        <w:jc w:val="right"/>
        <w:rPr>
          <w:rFonts w:ascii="맑은 고딕" w:eastAsia="맑은 고딕" w:hAnsi="맑은 고딕"/>
          <w:lang w:eastAsia="ko-KR"/>
        </w:rPr>
      </w:pPr>
    </w:p>
    <w:p w:rsidR="00CF4C27" w:rsidRPr="001A1B27" w:rsidRDefault="00CF4C27">
      <w:pPr>
        <w:pStyle w:val="af"/>
        <w:jc w:val="right"/>
        <w:rPr>
          <w:rFonts w:ascii="맑은 고딕" w:eastAsia="맑은 고딕" w:hAnsi="맑은 고딕"/>
          <w:lang w:eastAsia="ko-KR"/>
        </w:rPr>
      </w:pPr>
    </w:p>
    <w:p w:rsidR="00CF4C27" w:rsidRPr="001A1B27" w:rsidRDefault="00CF4C27">
      <w:pPr>
        <w:pStyle w:val="af"/>
        <w:jc w:val="right"/>
        <w:rPr>
          <w:rFonts w:ascii="맑은 고딕" w:eastAsia="맑은 고딕" w:hAnsi="맑은 고딕"/>
          <w:lang w:eastAsia="ko-KR"/>
        </w:rPr>
      </w:pPr>
    </w:p>
    <w:p w:rsidR="00E506A3" w:rsidRPr="001A1B27" w:rsidRDefault="00E506A3">
      <w:pPr>
        <w:pStyle w:val="af"/>
        <w:jc w:val="right"/>
        <w:rPr>
          <w:rFonts w:ascii="맑은 고딕" w:eastAsia="맑은 고딕" w:hAnsi="맑은 고딕"/>
          <w:lang w:eastAsia="ko-KR"/>
        </w:rPr>
      </w:pPr>
    </w:p>
    <w:p w:rsidR="00E506A3" w:rsidRPr="001A1B27" w:rsidRDefault="00E506A3">
      <w:pPr>
        <w:pStyle w:val="af"/>
        <w:jc w:val="right"/>
        <w:rPr>
          <w:rFonts w:ascii="맑은 고딕" w:eastAsia="맑은 고딕" w:hAnsi="맑은 고딕"/>
          <w:lang w:eastAsia="ko-KR"/>
        </w:rPr>
      </w:pPr>
    </w:p>
    <w:p w:rsidR="00E506A3" w:rsidRPr="001A1B27" w:rsidRDefault="00E506A3">
      <w:pPr>
        <w:pStyle w:val="af"/>
        <w:jc w:val="right"/>
        <w:rPr>
          <w:rFonts w:ascii="맑은 고딕" w:eastAsia="맑은 고딕" w:hAnsi="맑은 고딕"/>
          <w:lang w:eastAsia="ko-KR"/>
        </w:rPr>
      </w:pPr>
    </w:p>
    <w:p w:rsidR="00E506A3" w:rsidRPr="001A1B27" w:rsidRDefault="00E506A3">
      <w:pPr>
        <w:pStyle w:val="af"/>
        <w:jc w:val="right"/>
        <w:rPr>
          <w:rFonts w:ascii="맑은 고딕" w:eastAsia="맑은 고딕" w:hAnsi="맑은 고딕"/>
          <w:lang w:eastAsia="ko-KR"/>
        </w:rPr>
      </w:pPr>
    </w:p>
    <w:p w:rsidR="00CF4C27" w:rsidRPr="001A1B27" w:rsidRDefault="005C7781">
      <w:pPr>
        <w:pStyle w:val="af"/>
        <w:jc w:val="right"/>
        <w:rPr>
          <w:rFonts w:ascii="맑은 고딕" w:eastAsia="맑은 고딕" w:hAnsi="맑은 고딕"/>
          <w:sz w:val="24"/>
          <w:lang w:eastAsia="ko-KR"/>
        </w:rPr>
      </w:pPr>
      <w:r w:rsidRPr="001A1B27">
        <w:rPr>
          <w:rFonts w:ascii="맑은 고딕" w:eastAsia="맑은 고딕" w:hAnsi="맑은 고딕" w:hint="eastAsia"/>
          <w:sz w:val="28"/>
          <w:lang w:eastAsia="ko-KR"/>
        </w:rPr>
        <w:t>정</w:t>
      </w:r>
      <w:r w:rsidR="00CF4C27" w:rsidRPr="001A1B27">
        <w:rPr>
          <w:rFonts w:ascii="맑은 고딕" w:eastAsia="맑은 고딕" w:hAnsi="맑은 고딕" w:hint="eastAsia"/>
          <w:sz w:val="28"/>
          <w:lang w:eastAsia="ko-KR"/>
        </w:rPr>
        <w:t xml:space="preserve"> </w:t>
      </w:r>
      <w:r w:rsidRPr="001A1B27">
        <w:rPr>
          <w:rFonts w:ascii="맑은 고딕" w:eastAsia="맑은 고딕" w:hAnsi="맑은 고딕" w:hint="eastAsia"/>
          <w:sz w:val="28"/>
          <w:lang w:eastAsia="ko-KR"/>
        </w:rPr>
        <w:t>신</w:t>
      </w:r>
      <w:r w:rsidR="00CF4C27" w:rsidRPr="001A1B27">
        <w:rPr>
          <w:rFonts w:ascii="맑은 고딕" w:eastAsia="맑은 고딕" w:hAnsi="맑은 고딕" w:hint="eastAsia"/>
          <w:sz w:val="28"/>
          <w:lang w:eastAsia="ko-KR"/>
        </w:rPr>
        <w:t xml:space="preserve"> </w:t>
      </w:r>
      <w:r w:rsidRPr="001A1B27">
        <w:rPr>
          <w:rFonts w:ascii="맑은 고딕" w:eastAsia="맑은 고딕" w:hAnsi="맑은 고딕" w:hint="eastAsia"/>
          <w:sz w:val="28"/>
          <w:lang w:eastAsia="ko-KR"/>
        </w:rPr>
        <w:t>영</w:t>
      </w:r>
    </w:p>
    <w:p w:rsidR="00CF4C27" w:rsidRPr="001A1B27" w:rsidRDefault="00CF4C27">
      <w:pPr>
        <w:pStyle w:val="af"/>
        <w:jc w:val="right"/>
        <w:rPr>
          <w:rFonts w:ascii="맑은 고딕" w:eastAsia="맑은 고딕" w:hAnsi="맑은 고딕"/>
          <w:sz w:val="28"/>
          <w:lang w:eastAsia="ko-KR"/>
        </w:rPr>
      </w:pPr>
    </w:p>
    <w:p w:rsidR="00CF4C27" w:rsidRPr="001A1B27" w:rsidRDefault="00CF4C27">
      <w:pPr>
        <w:jc w:val="right"/>
        <w:rPr>
          <w:rFonts w:ascii="맑은 고딕" w:eastAsia="맑은 고딕" w:hAnsi="맑은 고딕"/>
          <w:sz w:val="32"/>
          <w:lang w:eastAsia="ko-KR"/>
        </w:rPr>
      </w:pPr>
    </w:p>
    <w:p w:rsidR="00CF4C27" w:rsidRPr="001A1B27" w:rsidRDefault="006A7488">
      <w:pPr>
        <w:jc w:val="right"/>
        <w:rPr>
          <w:rFonts w:ascii="맑은 고딕" w:eastAsia="맑은 고딕" w:hAnsi="맑은 고딕"/>
          <w:lang w:eastAsia="ko-KR"/>
        </w:rPr>
      </w:pPr>
      <w:proofErr w:type="spellStart"/>
      <w:r w:rsidRPr="001A1B27">
        <w:rPr>
          <w:rFonts w:ascii="맑은 고딕" w:eastAsia="맑은 고딕" w:hAnsi="맑은 고딕"/>
          <w:sz w:val="34"/>
          <w:lang w:eastAsia="ko-KR"/>
        </w:rPr>
        <w:t>TechonMedia</w:t>
      </w:r>
      <w:proofErr w:type="spellEnd"/>
    </w:p>
    <w:p w:rsidR="00CF4C27" w:rsidRPr="001A1B27" w:rsidRDefault="00CF4C27" w:rsidP="00E506A3">
      <w:pPr>
        <w:ind w:right="200"/>
        <w:jc w:val="right"/>
        <w:rPr>
          <w:rFonts w:ascii="맑은 고딕" w:eastAsia="맑은 고딕" w:hAnsi="맑은 고딕"/>
          <w:lang w:eastAsia="ko-KR"/>
        </w:rPr>
      </w:pPr>
    </w:p>
    <w:p w:rsidR="00CF4C27" w:rsidRPr="001A1B27" w:rsidRDefault="00CF4C27">
      <w:pPr>
        <w:pStyle w:val="TOC1"/>
        <w:rPr>
          <w:rFonts w:ascii="맑은 고딕" w:eastAsia="맑은 고딕" w:hAnsi="맑은 고딕"/>
        </w:rPr>
      </w:pPr>
      <w:r w:rsidRPr="001A1B27">
        <w:rPr>
          <w:rFonts w:ascii="맑은 고딕" w:eastAsia="맑은 고딕" w:hAnsi="맑은 고딕" w:hint="eastAsia"/>
        </w:rPr>
        <w:t>제.개정 이력서</w:t>
      </w:r>
    </w:p>
    <w:tbl>
      <w:tblPr>
        <w:tblW w:w="9498" w:type="dxa"/>
        <w:tblInd w:w="-102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1"/>
        <w:gridCol w:w="1701"/>
        <w:gridCol w:w="4678"/>
        <w:gridCol w:w="1276"/>
        <w:gridCol w:w="992"/>
      </w:tblGrid>
      <w:tr w:rsidR="00CF4C27" w:rsidRPr="001A1B27" w:rsidTr="00DA5F65">
        <w:tc>
          <w:tcPr>
            <w:tcW w:w="851" w:type="dxa"/>
          </w:tcPr>
          <w:p w:rsidR="00CF4C27" w:rsidRPr="001A1B27" w:rsidRDefault="00CF4C27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 w:rsidRPr="001A1B27"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버전</w:t>
            </w:r>
          </w:p>
        </w:tc>
        <w:tc>
          <w:tcPr>
            <w:tcW w:w="1701" w:type="dxa"/>
          </w:tcPr>
          <w:p w:rsidR="00CF4C27" w:rsidRPr="001A1B27" w:rsidRDefault="00CF4C27">
            <w:pPr>
              <w:keepNext/>
              <w:keepLines/>
              <w:ind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 w:rsidRPr="001A1B27"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 xml:space="preserve">제.개정 일자 </w:t>
            </w:r>
          </w:p>
        </w:tc>
        <w:tc>
          <w:tcPr>
            <w:tcW w:w="4678" w:type="dxa"/>
          </w:tcPr>
          <w:p w:rsidR="00CF4C27" w:rsidRPr="001A1B27" w:rsidRDefault="00CF4C27">
            <w:pPr>
              <w:keepNext/>
              <w:keepLines/>
              <w:ind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 w:rsidRPr="001A1B27"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제.개정 페이지 및 내용</w:t>
            </w:r>
          </w:p>
        </w:tc>
        <w:tc>
          <w:tcPr>
            <w:tcW w:w="1276" w:type="dxa"/>
          </w:tcPr>
          <w:p w:rsidR="00CF4C27" w:rsidRPr="001A1B27" w:rsidRDefault="00CF4C27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 w:rsidRPr="001A1B27"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작성자</w:t>
            </w:r>
          </w:p>
        </w:tc>
        <w:tc>
          <w:tcPr>
            <w:tcW w:w="992" w:type="dxa"/>
          </w:tcPr>
          <w:p w:rsidR="00CF4C27" w:rsidRPr="001A1B27" w:rsidRDefault="00CF4C27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proofErr w:type="spellStart"/>
            <w:r w:rsidRPr="001A1B27"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승인자</w:t>
            </w:r>
            <w:proofErr w:type="spellEnd"/>
          </w:p>
        </w:tc>
      </w:tr>
      <w:tr w:rsidR="00CF4C27" w:rsidRPr="001A1B27" w:rsidTr="00DA5F65">
        <w:tc>
          <w:tcPr>
            <w:tcW w:w="851" w:type="dxa"/>
            <w:vAlign w:val="center"/>
          </w:tcPr>
          <w:p w:rsidR="00CF4C27" w:rsidRPr="001A1B27" w:rsidRDefault="00EB1C05" w:rsidP="000F016A">
            <w:pPr>
              <w:keepNext/>
              <w:keepLines/>
              <w:tabs>
                <w:tab w:val="center" w:pos="881"/>
              </w:tabs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 w:rsidRPr="001A1B27"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0.</w:t>
            </w:r>
            <w:r w:rsidR="00397935" w:rsidRPr="001A1B27"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1</w:t>
            </w:r>
          </w:p>
        </w:tc>
        <w:tc>
          <w:tcPr>
            <w:tcW w:w="1701" w:type="dxa"/>
            <w:vAlign w:val="center"/>
          </w:tcPr>
          <w:p w:rsidR="00CF4C27" w:rsidRPr="001A1B27" w:rsidRDefault="00397935" w:rsidP="000F016A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 w:rsidRPr="001A1B27"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201</w:t>
            </w:r>
            <w:r w:rsidR="007302A8" w:rsidRPr="001A1B27"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9</w:t>
            </w:r>
            <w:r w:rsidRPr="001A1B27"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/0</w:t>
            </w:r>
            <w:r w:rsidR="007302A8" w:rsidRPr="001A1B27"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4</w:t>
            </w:r>
            <w:r w:rsidRPr="001A1B27"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/</w:t>
            </w:r>
            <w:r w:rsidR="007302A8" w:rsidRPr="001A1B27"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1</w:t>
            </w:r>
            <w:r w:rsidR="007A6AF5"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4678" w:type="dxa"/>
            <w:vAlign w:val="center"/>
          </w:tcPr>
          <w:p w:rsidR="00CF4C27" w:rsidRPr="001A1B27" w:rsidRDefault="00CF4C27" w:rsidP="000F016A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 w:rsidRPr="001A1B27"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제정</w:t>
            </w:r>
          </w:p>
        </w:tc>
        <w:tc>
          <w:tcPr>
            <w:tcW w:w="1276" w:type="dxa"/>
            <w:vAlign w:val="center"/>
          </w:tcPr>
          <w:p w:rsidR="00CF4C27" w:rsidRPr="001A1B27" w:rsidRDefault="00397935" w:rsidP="000F016A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proofErr w:type="spellStart"/>
            <w:r w:rsidRPr="001A1B27"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정신영</w:t>
            </w:r>
            <w:proofErr w:type="spellEnd"/>
          </w:p>
        </w:tc>
        <w:tc>
          <w:tcPr>
            <w:tcW w:w="992" w:type="dxa"/>
            <w:vAlign w:val="center"/>
          </w:tcPr>
          <w:p w:rsidR="00CF4C27" w:rsidRPr="001A1B27" w:rsidRDefault="00CF4C27" w:rsidP="000F016A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CF4C27" w:rsidRPr="001A1B27" w:rsidTr="00DA5F65">
        <w:tc>
          <w:tcPr>
            <w:tcW w:w="851" w:type="dxa"/>
            <w:vAlign w:val="center"/>
          </w:tcPr>
          <w:p w:rsidR="00CF4C27" w:rsidRPr="001A1B27" w:rsidRDefault="000137EF" w:rsidP="000F016A">
            <w:pPr>
              <w:keepNext/>
              <w:keepLines/>
              <w:tabs>
                <w:tab w:val="left" w:pos="675"/>
                <w:tab w:val="center" w:pos="881"/>
              </w:tabs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0</w:t>
            </w:r>
            <w:r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.2</w:t>
            </w:r>
          </w:p>
        </w:tc>
        <w:tc>
          <w:tcPr>
            <w:tcW w:w="1701" w:type="dxa"/>
            <w:vAlign w:val="center"/>
          </w:tcPr>
          <w:p w:rsidR="00CF4C27" w:rsidRPr="001A1B27" w:rsidRDefault="000137EF" w:rsidP="000F016A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2</w:t>
            </w:r>
            <w:r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019/04/24</w:t>
            </w:r>
          </w:p>
        </w:tc>
        <w:tc>
          <w:tcPr>
            <w:tcW w:w="4678" w:type="dxa"/>
            <w:vAlign w:val="center"/>
          </w:tcPr>
          <w:p w:rsidR="000F016A" w:rsidRPr="001A1B27" w:rsidRDefault="000137EF" w:rsidP="00C52740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오타수정</w:t>
            </w:r>
            <w:proofErr w:type="spellEnd"/>
          </w:p>
        </w:tc>
        <w:tc>
          <w:tcPr>
            <w:tcW w:w="1276" w:type="dxa"/>
            <w:vAlign w:val="center"/>
          </w:tcPr>
          <w:p w:rsidR="00CF4C27" w:rsidRPr="001A1B27" w:rsidRDefault="000137EF" w:rsidP="000F016A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정신영</w:t>
            </w:r>
            <w:proofErr w:type="spellEnd"/>
          </w:p>
        </w:tc>
        <w:tc>
          <w:tcPr>
            <w:tcW w:w="992" w:type="dxa"/>
            <w:vAlign w:val="center"/>
          </w:tcPr>
          <w:p w:rsidR="00CF4C27" w:rsidRPr="001A1B27" w:rsidRDefault="00CF4C27" w:rsidP="000F016A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3A0B98" w:rsidRPr="001A1B27" w:rsidTr="00DA5F65">
        <w:tc>
          <w:tcPr>
            <w:tcW w:w="851" w:type="dxa"/>
            <w:vAlign w:val="center"/>
          </w:tcPr>
          <w:p w:rsidR="003A0B98" w:rsidRPr="001A1B27" w:rsidRDefault="003A0B98" w:rsidP="003A0B98">
            <w:pPr>
              <w:keepNext/>
              <w:keepLines/>
              <w:tabs>
                <w:tab w:val="left" w:pos="675"/>
                <w:tab w:val="center" w:pos="881"/>
              </w:tabs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0</w:t>
            </w:r>
            <w:r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.3</w:t>
            </w:r>
          </w:p>
        </w:tc>
        <w:tc>
          <w:tcPr>
            <w:tcW w:w="1701" w:type="dxa"/>
            <w:vAlign w:val="center"/>
          </w:tcPr>
          <w:p w:rsidR="003A0B98" w:rsidRPr="001A1B27" w:rsidRDefault="003A0B98" w:rsidP="003A0B98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2</w:t>
            </w:r>
            <w:r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019/0</w:t>
            </w:r>
            <w:r w:rsidR="004A0F89"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7</w:t>
            </w:r>
            <w:r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/</w:t>
            </w:r>
            <w:r w:rsidR="004A0F89"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08</w:t>
            </w:r>
          </w:p>
        </w:tc>
        <w:tc>
          <w:tcPr>
            <w:tcW w:w="4678" w:type="dxa"/>
            <w:vAlign w:val="center"/>
          </w:tcPr>
          <w:p w:rsidR="003A0B98" w:rsidRDefault="003A0B98" w:rsidP="003A0B98">
            <w:pPr>
              <w:keepNext/>
              <w:keepLines/>
              <w:ind w:left="40" w:right="40"/>
              <w:rPr>
                <w:rFonts w:ascii="맑은 고딕" w:eastAsia="맑은 고딕" w:hAnsi="맑은 고딕"/>
                <w:sz w:val="15"/>
                <w:szCs w:val="18"/>
                <w:lang w:eastAsia="ko-KR"/>
              </w:rPr>
            </w:pPr>
            <w:r>
              <w:rPr>
                <w:rFonts w:ascii="맑은 고딕" w:eastAsia="맑은 고딕" w:hAnsi="맑은 고딕"/>
                <w:sz w:val="15"/>
                <w:szCs w:val="18"/>
                <w:lang w:eastAsia="ko-KR"/>
              </w:rPr>
              <w:t xml:space="preserve">-. </w:t>
            </w:r>
            <w:r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 xml:space="preserve">검색 </w:t>
            </w:r>
            <w:r>
              <w:rPr>
                <w:rFonts w:ascii="맑은 고딕" w:eastAsia="맑은 고딕" w:hAnsi="맑은 고딕"/>
                <w:sz w:val="15"/>
                <w:szCs w:val="18"/>
                <w:lang w:eastAsia="ko-KR"/>
              </w:rPr>
              <w:t>URL</w:t>
            </w:r>
            <w:r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>에 버전 추가</w:t>
            </w:r>
            <w:r w:rsidRPr="003A0B98"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 xml:space="preserve"> </w:t>
            </w:r>
          </w:p>
          <w:p w:rsidR="003A0B98" w:rsidRDefault="003A0B98" w:rsidP="003A0B98">
            <w:pPr>
              <w:keepNext/>
              <w:keepLines/>
              <w:ind w:left="40" w:right="40"/>
              <w:rPr>
                <w:rFonts w:ascii="맑은 고딕" w:eastAsia="맑은 고딕" w:hAnsi="맑은 고딕"/>
                <w:sz w:val="15"/>
                <w:szCs w:val="18"/>
                <w:lang w:eastAsia="ko-KR"/>
              </w:rPr>
            </w:pPr>
            <w:r>
              <w:rPr>
                <w:rFonts w:ascii="맑은 고딕" w:eastAsia="맑은 고딕" w:hAnsi="맑은 고딕"/>
                <w:sz w:val="15"/>
                <w:szCs w:val="18"/>
                <w:lang w:eastAsia="ko-KR"/>
              </w:rPr>
              <w:t>-.</w:t>
            </w:r>
            <w:proofErr w:type="spellStart"/>
            <w:r w:rsidRPr="003A0B98"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>복합컨텐츠</w:t>
            </w:r>
            <w:proofErr w:type="spellEnd"/>
            <w:r w:rsidRPr="003A0B98"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 xml:space="preserve"> </w:t>
            </w:r>
            <w:r w:rsidRPr="003A0B98">
              <w:rPr>
                <w:rFonts w:ascii="맑은 고딕" w:eastAsia="맑은 고딕" w:hAnsi="맑은 고딕"/>
                <w:sz w:val="15"/>
                <w:szCs w:val="18"/>
                <w:lang w:eastAsia="ko-KR"/>
              </w:rPr>
              <w:t>1</w:t>
            </w:r>
            <w:r w:rsidRPr="003A0B98"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 xml:space="preserve">개에 여러 개의 </w:t>
            </w:r>
            <w:r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>메타</w:t>
            </w:r>
            <w:r w:rsidRPr="003A0B98"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 xml:space="preserve">데이터가 </w:t>
            </w:r>
            <w:r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 xml:space="preserve">포함 </w:t>
            </w:r>
            <w:r w:rsidRPr="003A0B98"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>될</w:t>
            </w:r>
            <w:r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 xml:space="preserve"> </w:t>
            </w:r>
            <w:r w:rsidRPr="003A0B98"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 xml:space="preserve">수 있는 구조로 </w:t>
            </w:r>
            <w:r>
              <w:rPr>
                <w:rFonts w:ascii="맑은 고딕" w:eastAsia="맑은 고딕" w:hAnsi="맑은 고딕"/>
                <w:sz w:val="15"/>
                <w:szCs w:val="18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>응답 메시지 변경</w:t>
            </w:r>
          </w:p>
          <w:p w:rsidR="00B97764" w:rsidRPr="003A0B98" w:rsidRDefault="00B97764" w:rsidP="003A0B98">
            <w:pPr>
              <w:keepNext/>
              <w:keepLines/>
              <w:ind w:left="40" w:right="40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>-</w:t>
            </w:r>
            <w:r>
              <w:rPr>
                <w:rFonts w:ascii="맑은 고딕" w:eastAsia="맑은 고딕" w:hAnsi="맑은 고딕"/>
                <w:sz w:val="15"/>
                <w:szCs w:val="18"/>
                <w:lang w:eastAsia="ko-KR"/>
              </w:rPr>
              <w:t>. pag</w:t>
            </w:r>
            <w:r w:rsidR="00D32925">
              <w:rPr>
                <w:rFonts w:ascii="맑은 고딕" w:eastAsia="맑은 고딕" w:hAnsi="맑은 고딕"/>
                <w:sz w:val="15"/>
                <w:szCs w:val="18"/>
                <w:lang w:eastAsia="ko-KR"/>
              </w:rPr>
              <w:t>i</w:t>
            </w:r>
            <w:r>
              <w:rPr>
                <w:rFonts w:ascii="맑은 고딕" w:eastAsia="맑은 고딕" w:hAnsi="맑은 고딕"/>
                <w:sz w:val="15"/>
                <w:szCs w:val="18"/>
                <w:lang w:eastAsia="ko-KR"/>
              </w:rPr>
              <w:t>nation</w:t>
            </w:r>
            <w:r>
              <w:rPr>
                <w:rFonts w:ascii="맑은 고딕" w:eastAsia="맑은 고딕" w:hAnsi="맑은 고딕" w:hint="eastAsia"/>
                <w:sz w:val="15"/>
                <w:szCs w:val="18"/>
                <w:lang w:eastAsia="ko-KR"/>
              </w:rPr>
              <w:t>값 추가</w:t>
            </w:r>
          </w:p>
        </w:tc>
        <w:tc>
          <w:tcPr>
            <w:tcW w:w="1276" w:type="dxa"/>
            <w:vAlign w:val="center"/>
          </w:tcPr>
          <w:p w:rsidR="003A0B98" w:rsidRPr="001A1B27" w:rsidRDefault="003A0B98" w:rsidP="003A0B98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정신영</w:t>
            </w:r>
            <w:proofErr w:type="spellEnd"/>
          </w:p>
        </w:tc>
        <w:tc>
          <w:tcPr>
            <w:tcW w:w="992" w:type="dxa"/>
            <w:vAlign w:val="center"/>
          </w:tcPr>
          <w:p w:rsidR="003A0B98" w:rsidRPr="001A1B27" w:rsidRDefault="003A0B98" w:rsidP="003A0B98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3A0B98" w:rsidRPr="001A1B27" w:rsidTr="00DA5F65">
        <w:tc>
          <w:tcPr>
            <w:tcW w:w="851" w:type="dxa"/>
            <w:vAlign w:val="center"/>
          </w:tcPr>
          <w:p w:rsidR="003A0B98" w:rsidRPr="001A1B27" w:rsidRDefault="00F065A3" w:rsidP="003A0B98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0</w:t>
            </w:r>
            <w:r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.4</w:t>
            </w:r>
          </w:p>
        </w:tc>
        <w:tc>
          <w:tcPr>
            <w:tcW w:w="1701" w:type="dxa"/>
            <w:vAlign w:val="center"/>
          </w:tcPr>
          <w:p w:rsidR="003A0B98" w:rsidRPr="001A1B27" w:rsidRDefault="00F065A3" w:rsidP="003A0B98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2</w:t>
            </w:r>
            <w:r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019/08</w:t>
            </w:r>
            <w:r w:rsidR="00142864"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/27</w:t>
            </w:r>
          </w:p>
        </w:tc>
        <w:tc>
          <w:tcPr>
            <w:tcW w:w="4678" w:type="dxa"/>
            <w:vAlign w:val="center"/>
          </w:tcPr>
          <w:p w:rsidR="003A0B98" w:rsidRDefault="00142864" w:rsidP="00142864">
            <w:pPr>
              <w:pStyle w:val="aff"/>
              <w:keepNext/>
              <w:keepLines/>
              <w:numPr>
                <w:ilvl w:val="0"/>
                <w:numId w:val="29"/>
              </w:numPr>
              <w:ind w:leftChars="0" w:right="40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오타수정</w:t>
            </w:r>
            <w:proofErr w:type="spellEnd"/>
          </w:p>
          <w:p w:rsidR="00142864" w:rsidRPr="00142864" w:rsidRDefault="00142864" w:rsidP="00142864">
            <w:pPr>
              <w:pStyle w:val="aff"/>
              <w:keepNext/>
              <w:keepLines/>
              <w:numPr>
                <w:ilvl w:val="0"/>
                <w:numId w:val="29"/>
              </w:numPr>
              <w:ind w:leftChars="0" w:right="40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검색 필드 기술</w:t>
            </w:r>
          </w:p>
        </w:tc>
        <w:tc>
          <w:tcPr>
            <w:tcW w:w="1276" w:type="dxa"/>
            <w:vAlign w:val="center"/>
          </w:tcPr>
          <w:p w:rsidR="003A0B98" w:rsidRPr="001A1B27" w:rsidRDefault="00142864" w:rsidP="003A0B98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정신영</w:t>
            </w:r>
            <w:proofErr w:type="spellEnd"/>
          </w:p>
        </w:tc>
        <w:tc>
          <w:tcPr>
            <w:tcW w:w="992" w:type="dxa"/>
            <w:vAlign w:val="center"/>
          </w:tcPr>
          <w:p w:rsidR="003A0B98" w:rsidRPr="001A1B27" w:rsidRDefault="003A0B98" w:rsidP="003A0B98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3A0B98" w:rsidRPr="001A1B27" w:rsidTr="00DA5F65">
        <w:tc>
          <w:tcPr>
            <w:tcW w:w="851" w:type="dxa"/>
            <w:vAlign w:val="center"/>
          </w:tcPr>
          <w:p w:rsidR="003A0B98" w:rsidRPr="001A1B27" w:rsidRDefault="00142864" w:rsidP="003A0B98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0</w:t>
            </w:r>
            <w:r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.5</w:t>
            </w:r>
          </w:p>
        </w:tc>
        <w:tc>
          <w:tcPr>
            <w:tcW w:w="1701" w:type="dxa"/>
            <w:vAlign w:val="center"/>
          </w:tcPr>
          <w:p w:rsidR="003A0B98" w:rsidRPr="001A1B27" w:rsidRDefault="00142864" w:rsidP="003A0B98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2</w:t>
            </w:r>
            <w:r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020/0</w:t>
            </w:r>
            <w:r w:rsidR="00DA5F65"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6</w:t>
            </w:r>
            <w:r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/05</w:t>
            </w:r>
          </w:p>
        </w:tc>
        <w:tc>
          <w:tcPr>
            <w:tcW w:w="4678" w:type="dxa"/>
            <w:vAlign w:val="center"/>
          </w:tcPr>
          <w:p w:rsidR="003A0B98" w:rsidRPr="001A1B27" w:rsidRDefault="00454F9D" w:rsidP="00142864">
            <w:pPr>
              <w:pStyle w:val="aff"/>
              <w:keepNext/>
              <w:keepLines/>
              <w:numPr>
                <w:ilvl w:val="0"/>
                <w:numId w:val="29"/>
              </w:numPr>
              <w:ind w:leftChars="0" w:right="40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검색 필드 기술 추가</w:t>
            </w:r>
          </w:p>
        </w:tc>
        <w:tc>
          <w:tcPr>
            <w:tcW w:w="1276" w:type="dxa"/>
            <w:vAlign w:val="center"/>
          </w:tcPr>
          <w:p w:rsidR="003A0B98" w:rsidRPr="001A1B27" w:rsidRDefault="00DA5F65" w:rsidP="003A0B98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정신영</w:t>
            </w:r>
            <w:proofErr w:type="spellEnd"/>
          </w:p>
        </w:tc>
        <w:tc>
          <w:tcPr>
            <w:tcW w:w="992" w:type="dxa"/>
            <w:vAlign w:val="center"/>
          </w:tcPr>
          <w:p w:rsidR="003A0B98" w:rsidRPr="001A1B27" w:rsidRDefault="003A0B98" w:rsidP="003A0B98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  <w:vAlign w:val="center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0</w:t>
            </w:r>
            <w:r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.6</w:t>
            </w:r>
          </w:p>
        </w:tc>
        <w:tc>
          <w:tcPr>
            <w:tcW w:w="1701" w:type="dxa"/>
            <w:vAlign w:val="center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2</w:t>
            </w:r>
            <w:r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020/08/</w:t>
            </w:r>
            <w:r w:rsidR="00243F90">
              <w:rPr>
                <w:rFonts w:ascii="맑은 고딕" w:eastAsia="맑은 고딕" w:hAnsi="맑은 고딕"/>
                <w:sz w:val="18"/>
                <w:szCs w:val="18"/>
                <w:lang w:eastAsia="ko-KR"/>
              </w:rPr>
              <w:t>20</w:t>
            </w:r>
          </w:p>
        </w:tc>
        <w:tc>
          <w:tcPr>
            <w:tcW w:w="4678" w:type="dxa"/>
            <w:vAlign w:val="center"/>
          </w:tcPr>
          <w:p w:rsidR="00DA5F65" w:rsidRPr="001A1B27" w:rsidRDefault="00454F9D" w:rsidP="00DA5F65">
            <w:pPr>
              <w:pStyle w:val="aff"/>
              <w:keepNext/>
              <w:keepLines/>
              <w:numPr>
                <w:ilvl w:val="0"/>
                <w:numId w:val="29"/>
              </w:numPr>
              <w:ind w:leftChars="0" w:right="40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검색 필드 기술 추가</w:t>
            </w:r>
          </w:p>
        </w:tc>
        <w:tc>
          <w:tcPr>
            <w:tcW w:w="1276" w:type="dxa"/>
            <w:vAlign w:val="center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18"/>
                <w:szCs w:val="18"/>
                <w:lang w:eastAsia="ko-KR"/>
              </w:rPr>
              <w:t>정신영</w:t>
            </w:r>
            <w:proofErr w:type="spellEnd"/>
          </w:p>
        </w:tc>
        <w:tc>
          <w:tcPr>
            <w:tcW w:w="992" w:type="dxa"/>
            <w:vAlign w:val="center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  <w:vAlign w:val="center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  <w:vAlign w:val="center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  <w:vAlign w:val="center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  <w:vAlign w:val="center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  <w:vAlign w:val="center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  <w:vAlign w:val="center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  <w:vAlign w:val="center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  <w:vAlign w:val="center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  <w:vAlign w:val="center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  <w:tr w:rsidR="00DA5F65" w:rsidRPr="001A1B27" w:rsidTr="00DA5F65">
        <w:tc>
          <w:tcPr>
            <w:tcW w:w="85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701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4678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  <w:tc>
          <w:tcPr>
            <w:tcW w:w="992" w:type="dxa"/>
          </w:tcPr>
          <w:p w:rsidR="00DA5F65" w:rsidRPr="001A1B27" w:rsidRDefault="00DA5F65" w:rsidP="00DA5F65">
            <w:pPr>
              <w:keepNext/>
              <w:keepLines/>
              <w:ind w:left="40" w:right="40"/>
              <w:jc w:val="center"/>
              <w:rPr>
                <w:rFonts w:ascii="맑은 고딕" w:eastAsia="맑은 고딕" w:hAnsi="맑은 고딕"/>
                <w:sz w:val="18"/>
                <w:szCs w:val="18"/>
                <w:lang w:eastAsia="ko-KR"/>
              </w:rPr>
            </w:pPr>
          </w:p>
        </w:tc>
      </w:tr>
    </w:tbl>
    <w:p w:rsidR="00CF4C27" w:rsidRPr="001A1B27" w:rsidRDefault="00CF4C27">
      <w:pPr>
        <w:rPr>
          <w:rFonts w:ascii="맑은 고딕" w:eastAsia="맑은 고딕" w:hAnsi="맑은 고딕"/>
          <w:lang w:eastAsia="ko-KR"/>
        </w:rPr>
      </w:pPr>
    </w:p>
    <w:p w:rsidR="00CF4C27" w:rsidRPr="001A1B27" w:rsidRDefault="00CF4C27">
      <w:pPr>
        <w:pStyle w:val="ab"/>
        <w:rPr>
          <w:rFonts w:ascii="맑은 고딕" w:eastAsia="맑은 고딕" w:hAnsi="맑은 고딕"/>
          <w:sz w:val="32"/>
          <w:lang w:eastAsia="ko-KR"/>
        </w:rPr>
      </w:pPr>
      <w:r w:rsidRPr="001A1B27">
        <w:rPr>
          <w:rFonts w:ascii="맑은 고딕" w:eastAsia="맑은 고딕" w:hAnsi="맑은 고딕"/>
          <w:lang w:eastAsia="ko-KR"/>
        </w:rPr>
        <w:br w:type="page"/>
      </w:r>
      <w:r w:rsidRPr="001A1B27">
        <w:rPr>
          <w:rFonts w:ascii="맑은 고딕" w:eastAsia="맑은 고딕" w:hAnsi="맑은 고딕" w:hint="eastAsia"/>
          <w:sz w:val="32"/>
          <w:lang w:eastAsia="ko-KR"/>
        </w:rPr>
        <w:lastRenderedPageBreak/>
        <w:t>목차</w:t>
      </w:r>
    </w:p>
    <w:p w:rsidR="00451708" w:rsidRDefault="00FD163F">
      <w:pPr>
        <w:pStyle w:val="11"/>
        <w:rPr>
          <w:rFonts w:asciiTheme="minorHAnsi" w:eastAsiaTheme="minorEastAsia" w:hAnsiTheme="minorHAnsi" w:cstheme="minorBidi"/>
          <w:lang w:eastAsia="ko-Kore-KR"/>
        </w:rPr>
      </w:pPr>
      <w:r w:rsidRPr="001A1B27">
        <w:rPr>
          <w:rFonts w:ascii="맑은 고딕" w:eastAsia="맑은 고딕" w:hAnsi="맑은 고딕"/>
          <w:sz w:val="18"/>
          <w:szCs w:val="18"/>
        </w:rPr>
        <w:fldChar w:fldCharType="begin"/>
      </w:r>
      <w:r w:rsidRPr="001A1B27">
        <w:rPr>
          <w:rFonts w:ascii="맑은 고딕" w:eastAsia="맑은 고딕" w:hAnsi="맑은 고딕"/>
          <w:sz w:val="18"/>
          <w:szCs w:val="18"/>
        </w:rPr>
        <w:instrText xml:space="preserve"> TOC \o "1-3" </w:instrText>
      </w:r>
      <w:r w:rsidRPr="001A1B27">
        <w:rPr>
          <w:rFonts w:ascii="맑은 고딕" w:eastAsia="맑은 고딕" w:hAnsi="맑은 고딕"/>
          <w:sz w:val="18"/>
          <w:szCs w:val="18"/>
        </w:rPr>
        <w:fldChar w:fldCharType="separate"/>
      </w:r>
      <w:r w:rsidR="00451708" w:rsidRPr="00833E98">
        <w:rPr>
          <w:rFonts w:ascii="맑은 고딕" w:eastAsia="맑은 고딕" w:hAnsi="맑은 고딕"/>
        </w:rPr>
        <w:t>1.</w:t>
      </w:r>
      <w:r w:rsidR="00451708">
        <w:rPr>
          <w:rFonts w:asciiTheme="minorHAnsi" w:eastAsiaTheme="minorEastAsia" w:hAnsiTheme="minorHAnsi" w:cstheme="minorBidi"/>
          <w:lang w:eastAsia="ko-Kore-KR"/>
        </w:rPr>
        <w:tab/>
      </w:r>
      <w:r w:rsidR="00451708" w:rsidRPr="00833E98">
        <w:rPr>
          <w:rFonts w:ascii="맑은 고딕" w:eastAsia="맑은 고딕" w:hAnsi="맑은 고딕" w:hint="eastAsia"/>
        </w:rPr>
        <w:t>개요</w:t>
      </w:r>
      <w:r w:rsidR="00451708">
        <w:tab/>
      </w:r>
      <w:r w:rsidR="00451708">
        <w:fldChar w:fldCharType="begin"/>
      </w:r>
      <w:r w:rsidR="00451708">
        <w:instrText xml:space="preserve"> PAGEREF _Toc50021205 \h </w:instrText>
      </w:r>
      <w:r w:rsidR="00451708">
        <w:fldChar w:fldCharType="separate"/>
      </w:r>
      <w:r w:rsidR="00451708">
        <w:t>4</w:t>
      </w:r>
      <w:r w:rsidR="00451708">
        <w:fldChar w:fldCharType="end"/>
      </w:r>
    </w:p>
    <w:p w:rsidR="00451708" w:rsidRDefault="00451708">
      <w:pPr>
        <w:pStyle w:val="11"/>
        <w:rPr>
          <w:rFonts w:asciiTheme="minorHAnsi" w:eastAsiaTheme="minorEastAsia" w:hAnsiTheme="minorHAnsi" w:cstheme="minorBidi"/>
          <w:lang w:eastAsia="ko-Kore-KR"/>
        </w:rPr>
      </w:pPr>
      <w:r w:rsidRPr="00833E98">
        <w:rPr>
          <w:rFonts w:ascii="맑은 고딕" w:eastAsia="맑은 고딕" w:hAnsi="맑은 고딕"/>
        </w:rPr>
        <w:t>2.</w:t>
      </w:r>
      <w:r>
        <w:rPr>
          <w:rFonts w:asciiTheme="minorHAnsi" w:eastAsiaTheme="minorEastAsia" w:hAnsiTheme="minorHAnsi" w:cstheme="minorBidi"/>
          <w:lang w:eastAsia="ko-Kore-KR"/>
        </w:rPr>
        <w:tab/>
      </w:r>
      <w:r w:rsidRPr="00833E98">
        <w:rPr>
          <w:rFonts w:ascii="맑은 고딕" w:eastAsia="맑은 고딕" w:hAnsi="맑은 고딕" w:hint="eastAsia"/>
        </w:rPr>
        <w:t>컨텐츠</w:t>
      </w:r>
      <w:r w:rsidRPr="00833E98">
        <w:rPr>
          <w:rFonts w:ascii="맑은 고딕" w:eastAsia="맑은 고딕" w:hAnsi="맑은 고딕"/>
        </w:rPr>
        <w:t xml:space="preserve"> </w:t>
      </w:r>
      <w:r w:rsidRPr="00833E98">
        <w:rPr>
          <w:rFonts w:ascii="맑은 고딕" w:eastAsia="맑은 고딕" w:hAnsi="맑은 고딕" w:hint="eastAsia"/>
        </w:rPr>
        <w:t>검색</w:t>
      </w:r>
      <w:r w:rsidRPr="00833E98">
        <w:rPr>
          <w:rFonts w:ascii="맑은 고딕" w:eastAsia="맑은 고딕" w:hAnsi="맑은 고딕"/>
        </w:rPr>
        <w:t xml:space="preserve"> API</w:t>
      </w:r>
      <w:r>
        <w:tab/>
      </w:r>
      <w:r>
        <w:fldChar w:fldCharType="begin"/>
      </w:r>
      <w:r>
        <w:instrText xml:space="preserve"> PAGEREF _Toc50021206 \h </w:instrText>
      </w:r>
      <w:r>
        <w:fldChar w:fldCharType="separate"/>
      </w:r>
      <w:r>
        <w:t>4</w:t>
      </w:r>
      <w:r>
        <w:fldChar w:fldCharType="end"/>
      </w:r>
    </w:p>
    <w:p w:rsidR="00451708" w:rsidRDefault="00451708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ko-Kore-KR"/>
        </w:rPr>
      </w:pPr>
      <w:r w:rsidRPr="00833E98">
        <w:rPr>
          <w:rFonts w:ascii="맑은 고딕" w:eastAsia="맑은 고딕" w:hAnsi="맑은 고딕"/>
          <w:noProof/>
          <w:lang w:eastAsia="ko-KR"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eastAsia="ko-Kore-KR"/>
        </w:rPr>
        <w:tab/>
      </w:r>
      <w:r w:rsidRPr="00833E98">
        <w:rPr>
          <w:rFonts w:ascii="맑은 고딕" w:eastAsia="맑은 고딕" w:hAnsi="맑은 고딕" w:hint="eastAsia"/>
          <w:noProof/>
          <w:lang w:eastAsia="ko-KR"/>
        </w:rPr>
        <w:t>출력</w:t>
      </w:r>
      <w:r w:rsidRPr="00833E98">
        <w:rPr>
          <w:rFonts w:ascii="맑은 고딕" w:eastAsia="맑은 고딕" w:hAnsi="맑은 고딕"/>
          <w:noProof/>
          <w:lang w:eastAsia="ko-KR"/>
        </w:rPr>
        <w:t xml:space="preserve"> </w:t>
      </w:r>
      <w:r w:rsidRPr="00833E98">
        <w:rPr>
          <w:rFonts w:ascii="맑은 고딕" w:eastAsia="맑은 고딕" w:hAnsi="맑은 고딕" w:hint="eastAsia"/>
          <w:noProof/>
          <w:lang w:eastAsia="ko-KR"/>
        </w:rPr>
        <w:t>형식</w:t>
      </w:r>
      <w:r w:rsidRPr="00833E98">
        <w:rPr>
          <w:rFonts w:ascii="맑은 고딕" w:eastAsia="맑은 고딕" w:hAnsi="맑은 고딕"/>
          <w:noProof/>
          <w:lang w:eastAsia="ko-KR"/>
        </w:rPr>
        <w:t xml:space="preserve"> </w:t>
      </w:r>
      <w:r w:rsidRPr="00833E98">
        <w:rPr>
          <w:rFonts w:ascii="맑은 고딕" w:eastAsia="맑은 고딕" w:hAnsi="맑은 고딕" w:hint="eastAsia"/>
          <w:noProof/>
          <w:lang w:eastAsia="ko-KR"/>
        </w:rPr>
        <w:t>규격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_Toc50021207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51708" w:rsidRDefault="00451708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ko-Kore-KR"/>
        </w:rPr>
      </w:pPr>
      <w:r w:rsidRPr="00833E98">
        <w:rPr>
          <w:rFonts w:ascii="맑은 고딕" w:eastAsia="맑은 고딕" w:hAnsi="맑은 고딕"/>
          <w:noProof/>
          <w:lang w:eastAsia="ko-KR"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Cs w:val="24"/>
          <w:lang w:eastAsia="ko-Kore-KR"/>
        </w:rPr>
        <w:tab/>
      </w:r>
      <w:r w:rsidRPr="00833E98">
        <w:rPr>
          <w:rFonts w:ascii="맑은 고딕" w:eastAsia="맑은 고딕" w:hAnsi="맑은 고딕" w:hint="eastAsia"/>
          <w:noProof/>
          <w:lang w:eastAsia="ko-KR"/>
        </w:rPr>
        <w:t>검색</w:t>
      </w:r>
      <w:r w:rsidRPr="00833E98">
        <w:rPr>
          <w:rFonts w:ascii="맑은 고딕" w:eastAsia="맑은 고딕" w:hAnsi="맑은 고딕"/>
          <w:noProof/>
          <w:lang w:eastAsia="ko-KR"/>
        </w:rPr>
        <w:t xml:space="preserve"> </w:t>
      </w:r>
      <w:r w:rsidRPr="00833E98">
        <w:rPr>
          <w:rFonts w:ascii="맑은 고딕" w:eastAsia="맑은 고딕" w:hAnsi="맑은 고딕" w:hint="eastAsia"/>
          <w:noProof/>
          <w:lang w:eastAsia="ko-KR"/>
        </w:rPr>
        <w:t>필드</w:t>
      </w:r>
      <w:r w:rsidRPr="00833E98">
        <w:rPr>
          <w:rFonts w:ascii="맑은 고딕" w:eastAsia="맑은 고딕" w:hAnsi="맑은 고딕"/>
          <w:noProof/>
          <w:lang w:eastAsia="ko-KR"/>
        </w:rPr>
        <w:t xml:space="preserve"> </w:t>
      </w:r>
      <w:r w:rsidRPr="00833E98">
        <w:rPr>
          <w:rFonts w:ascii="맑은 고딕" w:eastAsia="맑은 고딕" w:hAnsi="맑은 고딕" w:hint="eastAsia"/>
          <w:noProof/>
          <w:lang w:eastAsia="ko-KR"/>
        </w:rPr>
        <w:t>규격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_Toc50021208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51708" w:rsidRDefault="00451708">
      <w:pPr>
        <w:pStyle w:val="11"/>
        <w:rPr>
          <w:rFonts w:asciiTheme="minorHAnsi" w:eastAsiaTheme="minorEastAsia" w:hAnsiTheme="minorHAnsi" w:cstheme="minorBidi"/>
          <w:lang w:eastAsia="ko-Kore-KR"/>
        </w:rPr>
      </w:pPr>
      <w:r w:rsidRPr="00833E98">
        <w:rPr>
          <w:rFonts w:ascii="맑은 고딕" w:eastAsia="맑은 고딕" w:hAnsi="맑은 고딕"/>
        </w:rPr>
        <w:t>3.</w:t>
      </w:r>
      <w:r>
        <w:rPr>
          <w:rFonts w:asciiTheme="minorHAnsi" w:eastAsiaTheme="minorEastAsia" w:hAnsiTheme="minorHAnsi" w:cstheme="minorBidi"/>
          <w:lang w:eastAsia="ko-Kore-KR"/>
        </w:rPr>
        <w:tab/>
      </w:r>
      <w:r w:rsidRPr="00833E98">
        <w:rPr>
          <w:rFonts w:ascii="맑은 고딕" w:eastAsia="맑은 고딕" w:hAnsi="맑은 고딕"/>
        </w:rPr>
        <w:t xml:space="preserve">CCID </w:t>
      </w:r>
      <w:r w:rsidRPr="00833E98">
        <w:rPr>
          <w:rFonts w:ascii="맑은 고딕" w:eastAsia="맑은 고딕" w:hAnsi="맑은 고딕" w:hint="eastAsia"/>
        </w:rPr>
        <w:t>조회</w:t>
      </w:r>
      <w:r w:rsidRPr="00833E98">
        <w:rPr>
          <w:rFonts w:ascii="맑은 고딕" w:eastAsia="맑은 고딕" w:hAnsi="맑은 고딕"/>
        </w:rPr>
        <w:t xml:space="preserve"> API</w:t>
      </w:r>
      <w:r>
        <w:tab/>
      </w:r>
      <w:r>
        <w:fldChar w:fldCharType="begin"/>
      </w:r>
      <w:r>
        <w:instrText xml:space="preserve"> PAGEREF _Toc50021209 \h </w:instrText>
      </w:r>
      <w:r>
        <w:fldChar w:fldCharType="separate"/>
      </w:r>
      <w:r>
        <w:t>9</w:t>
      </w:r>
      <w:r>
        <w:fldChar w:fldCharType="end"/>
      </w:r>
    </w:p>
    <w:p w:rsidR="00451708" w:rsidRDefault="00451708">
      <w:pPr>
        <w:pStyle w:val="11"/>
        <w:rPr>
          <w:rFonts w:asciiTheme="minorHAnsi" w:eastAsiaTheme="minorEastAsia" w:hAnsiTheme="minorHAnsi" w:cstheme="minorBidi"/>
          <w:lang w:eastAsia="ko-Kore-KR"/>
        </w:rPr>
      </w:pPr>
      <w:r w:rsidRPr="00833E98">
        <w:rPr>
          <w:rFonts w:ascii="맑은 고딕" w:eastAsia="맑은 고딕" w:hAnsi="맑은 고딕"/>
        </w:rPr>
        <w:t>4.</w:t>
      </w:r>
      <w:r>
        <w:rPr>
          <w:rFonts w:asciiTheme="minorHAnsi" w:eastAsiaTheme="minorEastAsia" w:hAnsiTheme="minorHAnsi" w:cstheme="minorBidi"/>
          <w:lang w:eastAsia="ko-Kore-KR"/>
        </w:rPr>
        <w:tab/>
      </w:r>
      <w:r w:rsidRPr="00833E98">
        <w:rPr>
          <w:rFonts w:ascii="맑은 고딕" w:eastAsia="맑은 고딕" w:hAnsi="맑은 고딕"/>
        </w:rPr>
        <w:t xml:space="preserve">CContents </w:t>
      </w:r>
      <w:r w:rsidRPr="00833E98">
        <w:rPr>
          <w:rFonts w:ascii="맑은 고딕" w:eastAsia="맑은 고딕" w:hAnsi="맑은 고딕" w:hint="eastAsia"/>
        </w:rPr>
        <w:t>조회</w:t>
      </w:r>
      <w:r w:rsidRPr="00833E98">
        <w:rPr>
          <w:rFonts w:ascii="맑은 고딕" w:eastAsia="맑은 고딕" w:hAnsi="맑은 고딕"/>
        </w:rPr>
        <w:t xml:space="preserve"> API</w:t>
      </w:r>
      <w:r>
        <w:tab/>
      </w:r>
      <w:r>
        <w:fldChar w:fldCharType="begin"/>
      </w:r>
      <w:r>
        <w:instrText xml:space="preserve"> PAGEREF _Toc50021210 \h </w:instrText>
      </w:r>
      <w:r>
        <w:fldChar w:fldCharType="separate"/>
      </w:r>
      <w:r>
        <w:t>11</w:t>
      </w:r>
      <w:r>
        <w:fldChar w:fldCharType="end"/>
      </w:r>
    </w:p>
    <w:p w:rsidR="003F476D" w:rsidRPr="00FF2201" w:rsidRDefault="00FD163F" w:rsidP="00FD163F">
      <w:pPr>
        <w:pStyle w:val="ab"/>
        <w:jc w:val="left"/>
        <w:rPr>
          <w:rFonts w:ascii="맑은 고딕" w:eastAsia="맑은 고딕" w:hAnsi="맑은 고딕"/>
          <w:lang w:eastAsia="ko-KR"/>
        </w:rPr>
      </w:pPr>
      <w:r w:rsidRPr="001A1B27">
        <w:rPr>
          <w:rFonts w:ascii="맑은 고딕" w:eastAsia="맑은 고딕" w:hAnsi="맑은 고딕"/>
          <w:sz w:val="18"/>
          <w:szCs w:val="18"/>
        </w:rPr>
        <w:fldChar w:fldCharType="end"/>
      </w:r>
      <w:r w:rsidR="00CF4C27" w:rsidRPr="001A1B27">
        <w:rPr>
          <w:rFonts w:ascii="맑은 고딕" w:eastAsia="맑은 고딕" w:hAnsi="맑은 고딕"/>
          <w:lang w:eastAsia="ko-KR"/>
        </w:rPr>
        <w:br w:type="page"/>
      </w:r>
      <w:bookmarkStart w:id="0" w:name="_Toc2413940"/>
      <w:bookmarkStart w:id="1" w:name="_Toc4408630"/>
      <w:bookmarkStart w:id="2" w:name="_Toc4643553"/>
    </w:p>
    <w:p w:rsidR="003F476D" w:rsidRPr="00FF2201" w:rsidRDefault="003F476D" w:rsidP="003F476D">
      <w:pPr>
        <w:pStyle w:val="1"/>
        <w:rPr>
          <w:rFonts w:ascii="맑은 고딕" w:eastAsia="맑은 고딕" w:hAnsi="맑은 고딕"/>
          <w:lang w:eastAsia="ko-KR"/>
        </w:rPr>
      </w:pPr>
      <w:bookmarkStart w:id="3" w:name="_Toc6382382"/>
      <w:bookmarkStart w:id="4" w:name="_Toc50021205"/>
      <w:r w:rsidRPr="00FF2201">
        <w:rPr>
          <w:rFonts w:ascii="맑은 고딕" w:eastAsia="맑은 고딕" w:hAnsi="맑은 고딕" w:hint="eastAsia"/>
          <w:lang w:eastAsia="ko-KR"/>
        </w:rPr>
        <w:lastRenderedPageBreak/>
        <w:t>개요</w:t>
      </w:r>
      <w:bookmarkEnd w:id="3"/>
      <w:bookmarkEnd w:id="4"/>
    </w:p>
    <w:p w:rsidR="0064355D" w:rsidRPr="004D2CF2" w:rsidRDefault="003F476D" w:rsidP="003F476D">
      <w:pPr>
        <w:ind w:firstLine="720"/>
        <w:rPr>
          <w:rFonts w:ascii="맑은 고딕" w:eastAsia="맑은 고딕" w:hAnsi="맑은 고딕"/>
          <w:lang w:eastAsia="ko-KR"/>
        </w:rPr>
      </w:pPr>
      <w:r w:rsidRPr="00FF2201">
        <w:rPr>
          <w:rFonts w:ascii="맑은 고딕" w:eastAsia="맑은 고딕" w:hAnsi="맑은 고딕" w:hint="eastAsia"/>
          <w:lang w:eastAsia="ko-KR"/>
        </w:rPr>
        <w:t>대용량 복합컨텐츠</w:t>
      </w:r>
      <w:r w:rsidR="00075F9E">
        <w:rPr>
          <w:rFonts w:ascii="맑은 고딕" w:eastAsia="맑은 고딕" w:hAnsi="맑은 고딕" w:hint="eastAsia"/>
          <w:lang w:eastAsia="ko-KR"/>
        </w:rPr>
        <w:t>는 검색</w:t>
      </w:r>
      <w:r w:rsidR="00F0268A">
        <w:rPr>
          <w:rFonts w:ascii="맑은 고딕" w:eastAsia="맑은 고딕" w:hAnsi="맑은 고딕" w:hint="eastAsia"/>
          <w:lang w:eastAsia="ko-KR"/>
        </w:rPr>
        <w:t xml:space="preserve"> </w:t>
      </w:r>
      <w:r w:rsidR="00075F9E">
        <w:rPr>
          <w:rFonts w:ascii="맑은 고딕" w:eastAsia="맑은 고딕" w:hAnsi="맑은 고딕" w:hint="eastAsia"/>
          <w:lang w:eastAsia="ko-KR"/>
        </w:rPr>
        <w:t>서버에 의하여 메타데이터가 인덱</w:t>
      </w:r>
      <w:r w:rsidR="00F0268A">
        <w:rPr>
          <w:rFonts w:ascii="맑은 고딕" w:eastAsia="맑은 고딕" w:hAnsi="맑은 고딕" w:hint="eastAsia"/>
          <w:lang w:eastAsia="ko-KR"/>
        </w:rPr>
        <w:t>싱</w:t>
      </w:r>
      <w:r w:rsidR="004D2CF2">
        <w:rPr>
          <w:rFonts w:ascii="맑은 고딕" w:eastAsia="맑은 고딕" w:hAnsi="맑은 고딕" w:hint="eastAsia"/>
          <w:lang w:eastAsia="ko-KR"/>
        </w:rPr>
        <w:t xml:space="preserve"> 되며,</w:t>
      </w:r>
      <w:r w:rsidR="004D2CF2">
        <w:rPr>
          <w:rFonts w:ascii="맑은 고딕" w:eastAsia="맑은 고딕" w:hAnsi="맑은 고딕"/>
          <w:lang w:eastAsia="ko-KR"/>
        </w:rPr>
        <w:t xml:space="preserve"> </w:t>
      </w:r>
      <w:proofErr w:type="spellStart"/>
      <w:r w:rsidR="004D2CF2">
        <w:rPr>
          <w:rFonts w:ascii="맑은 고딕" w:eastAsia="맑은 고딕" w:hAnsi="맑은 고딕" w:hint="eastAsia"/>
          <w:lang w:eastAsia="ko-KR"/>
        </w:rPr>
        <w:t>인덱싱된</w:t>
      </w:r>
      <w:proofErr w:type="spellEnd"/>
      <w:r w:rsidR="004D2CF2">
        <w:rPr>
          <w:rFonts w:ascii="맑은 고딕" w:eastAsia="맑은 고딕" w:hAnsi="맑은 고딕" w:hint="eastAsia"/>
          <w:lang w:eastAsia="ko-KR"/>
        </w:rPr>
        <w:t xml:space="preserve"> 메타데이터는 R</w:t>
      </w:r>
      <w:r w:rsidR="004D2CF2">
        <w:rPr>
          <w:rFonts w:ascii="맑은 고딕" w:eastAsia="맑은 고딕" w:hAnsi="맑은 고딕"/>
          <w:lang w:eastAsia="ko-KR"/>
        </w:rPr>
        <w:t>EST API</w:t>
      </w:r>
      <w:r w:rsidR="004D2CF2">
        <w:rPr>
          <w:rFonts w:ascii="맑은 고딕" w:eastAsia="맑은 고딕" w:hAnsi="맑은 고딕" w:hint="eastAsia"/>
          <w:lang w:eastAsia="ko-KR"/>
        </w:rPr>
        <w:t>로 검색될 수 있다.</w:t>
      </w:r>
      <w:r w:rsidR="004D2CF2">
        <w:rPr>
          <w:rFonts w:ascii="맑은 고딕" w:eastAsia="맑은 고딕" w:hAnsi="맑은 고딕"/>
          <w:lang w:eastAsia="ko-KR"/>
        </w:rPr>
        <w:t xml:space="preserve"> </w:t>
      </w:r>
      <w:r w:rsidR="004D2CF2">
        <w:rPr>
          <w:rFonts w:ascii="맑은 고딕" w:eastAsia="맑은 고딕" w:hAnsi="맑은 고딕" w:hint="eastAsia"/>
          <w:lang w:eastAsia="ko-KR"/>
        </w:rPr>
        <w:t xml:space="preserve">본 문서는 </w:t>
      </w:r>
      <w:r w:rsidR="004D2CF2">
        <w:rPr>
          <w:rFonts w:ascii="맑은 고딕" w:eastAsia="맑은 고딕" w:hAnsi="맑은 고딕"/>
          <w:lang w:eastAsia="ko-KR"/>
        </w:rPr>
        <w:t xml:space="preserve">REST API </w:t>
      </w:r>
      <w:r w:rsidR="004D2CF2">
        <w:rPr>
          <w:rFonts w:ascii="맑은 고딕" w:eastAsia="맑은 고딕" w:hAnsi="맑은 고딕" w:hint="eastAsia"/>
          <w:lang w:eastAsia="ko-KR"/>
        </w:rPr>
        <w:t>규격을 정의 한다.</w:t>
      </w:r>
    </w:p>
    <w:p w:rsidR="0064355D" w:rsidRPr="00F0268A" w:rsidRDefault="0064355D" w:rsidP="003F476D">
      <w:pPr>
        <w:ind w:firstLine="720"/>
        <w:rPr>
          <w:rFonts w:ascii="맑은 고딕" w:eastAsia="맑은 고딕" w:hAnsi="맑은 고딕"/>
          <w:lang w:eastAsia="ko-KR"/>
        </w:rPr>
      </w:pPr>
    </w:p>
    <w:p w:rsidR="0064355D" w:rsidRDefault="007E77F7" w:rsidP="005C28CA">
      <w:pPr>
        <w:ind w:firstLine="720"/>
        <w:jc w:val="center"/>
        <w:rPr>
          <w:rFonts w:ascii="맑은 고딕" w:eastAsia="맑은 고딕" w:hAnsi="맑은 고딕"/>
          <w:lang w:eastAsia="ko-KR"/>
        </w:rPr>
      </w:pPr>
      <w:r w:rsidRPr="00DA0638">
        <w:rPr>
          <w:rFonts w:ascii="맑은 고딕" w:eastAsia="맑은 고딕" w:hAnsi="맑은 고딕"/>
          <w:noProof/>
          <w:lang w:eastAsia="ko-KR"/>
        </w:rPr>
        <w:drawing>
          <wp:inline distT="0" distB="0" distL="0" distR="0">
            <wp:extent cx="4718050" cy="3492500"/>
            <wp:effectExtent l="0" t="0" r="6350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55D" w:rsidRDefault="0064355D" w:rsidP="003F476D">
      <w:pPr>
        <w:ind w:firstLine="720"/>
        <w:rPr>
          <w:rFonts w:ascii="맑은 고딕" w:eastAsia="맑은 고딕" w:hAnsi="맑은 고딕"/>
          <w:lang w:eastAsia="ko-KR"/>
        </w:rPr>
      </w:pPr>
    </w:p>
    <w:p w:rsidR="003F476D" w:rsidRDefault="003F476D" w:rsidP="003F476D">
      <w:pPr>
        <w:rPr>
          <w:rFonts w:ascii="맑은 고딕" w:eastAsia="맑은 고딕" w:hAnsi="맑은 고딕"/>
          <w:lang w:eastAsia="ko-KR"/>
        </w:rPr>
      </w:pPr>
    </w:p>
    <w:p w:rsidR="00AC430B" w:rsidRPr="00F0268A" w:rsidRDefault="00AC430B" w:rsidP="003F476D">
      <w:pPr>
        <w:rPr>
          <w:rFonts w:ascii="맑은 고딕" w:eastAsia="맑은 고딕" w:hAnsi="맑은 고딕"/>
          <w:lang w:eastAsia="ko-KR"/>
        </w:rPr>
      </w:pPr>
    </w:p>
    <w:p w:rsidR="003F476D" w:rsidRPr="00FF2201" w:rsidRDefault="003F476D" w:rsidP="003F476D">
      <w:pPr>
        <w:pStyle w:val="1"/>
        <w:rPr>
          <w:rFonts w:ascii="맑은 고딕" w:eastAsia="맑은 고딕" w:hAnsi="맑은 고딕"/>
          <w:lang w:eastAsia="ko-KR"/>
        </w:rPr>
      </w:pPr>
      <w:bookmarkStart w:id="5" w:name="_Toc6382383"/>
      <w:bookmarkStart w:id="6" w:name="_Toc50021206"/>
      <w:r w:rsidRPr="00FF2201">
        <w:rPr>
          <w:rFonts w:ascii="맑은 고딕" w:eastAsia="맑은 고딕" w:hAnsi="맑은 고딕" w:hint="eastAsia"/>
          <w:lang w:eastAsia="ko-KR"/>
        </w:rPr>
        <w:t xml:space="preserve">컨텐츠 </w:t>
      </w:r>
      <w:r w:rsidR="00035643">
        <w:rPr>
          <w:rFonts w:ascii="맑은 고딕" w:eastAsia="맑은 고딕" w:hAnsi="맑은 고딕" w:hint="eastAsia"/>
          <w:lang w:eastAsia="ko-KR"/>
        </w:rPr>
        <w:t>검</w:t>
      </w:r>
      <w:r w:rsidR="00177125">
        <w:rPr>
          <w:rFonts w:ascii="맑은 고딕" w:eastAsia="맑은 고딕" w:hAnsi="맑은 고딕" w:hint="eastAsia"/>
          <w:lang w:eastAsia="ko-KR"/>
        </w:rPr>
        <w:t>색</w:t>
      </w:r>
      <w:r w:rsidRPr="00FF2201">
        <w:rPr>
          <w:rFonts w:ascii="맑은 고딕" w:eastAsia="맑은 고딕" w:hAnsi="맑은 고딕" w:hint="eastAsia"/>
          <w:lang w:eastAsia="ko-KR"/>
        </w:rPr>
        <w:t xml:space="preserve"> A</w:t>
      </w:r>
      <w:r w:rsidRPr="00FF2201">
        <w:rPr>
          <w:rFonts w:ascii="맑은 고딕" w:eastAsia="맑은 고딕" w:hAnsi="맑은 고딕"/>
          <w:lang w:eastAsia="ko-KR"/>
        </w:rPr>
        <w:t>PI</w:t>
      </w:r>
      <w:bookmarkEnd w:id="5"/>
      <w:bookmarkEnd w:id="6"/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5"/>
        <w:gridCol w:w="1258"/>
        <w:gridCol w:w="708"/>
        <w:gridCol w:w="6009"/>
      </w:tblGrid>
      <w:tr w:rsidR="003F476D" w:rsidRPr="00177125" w:rsidTr="00B176E4">
        <w:tc>
          <w:tcPr>
            <w:tcW w:w="683" w:type="dxa"/>
            <w:shd w:val="clear" w:color="auto" w:fill="4472C4"/>
            <w:vAlign w:val="center"/>
          </w:tcPr>
          <w:p w:rsidR="003F476D" w:rsidRPr="00FF2201" w:rsidRDefault="003F476D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8"/>
                <w:szCs w:val="18"/>
                <w:lang w:eastAsia="ko-KR"/>
              </w:rPr>
              <w:t>형식</w:t>
            </w:r>
          </w:p>
        </w:tc>
        <w:tc>
          <w:tcPr>
            <w:tcW w:w="8173" w:type="dxa"/>
            <w:gridSpan w:val="3"/>
            <w:shd w:val="clear" w:color="auto" w:fill="FFFFFF"/>
          </w:tcPr>
          <w:p w:rsidR="003F476D" w:rsidRPr="00FF2201" w:rsidRDefault="00177125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h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ttp://{host</w:t>
            </w:r>
            <w:proofErr w:type="gramStart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}:{</w:t>
            </w:r>
            <w:proofErr w:type="gramEnd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port}/ccsearch/</w:t>
            </w:r>
            <w:r w:rsidR="00B16321" w:rsidRPr="003D5CC4">
              <w:rPr>
                <w:rFonts w:ascii="맑은 고딕" w:eastAsia="맑은 고딕" w:hAnsi="맑은 고딕"/>
                <w:b/>
                <w:color w:val="000000"/>
                <w:sz w:val="18"/>
                <w:szCs w:val="18"/>
                <w:lang w:eastAsia="ko-KR"/>
              </w:rPr>
              <w:t>v1</w:t>
            </w:r>
            <w:r w:rsidR="00B16321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/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search.do?{sKey}=</w:t>
            </w:r>
            <w:r w:rsidR="00B62982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hello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&amp;{nowPage}=1&amp;{</w:t>
            </w:r>
            <w:r w:rsidR="006B56EB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row</w:t>
            </w:r>
            <w:r w:rsidR="00B62982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Per</w:t>
            </w:r>
            <w:r w:rsidR="006B56EB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Page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}</w:t>
            </w:r>
            <w:r w:rsidR="00B62982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=20</w:t>
            </w:r>
          </w:p>
        </w:tc>
      </w:tr>
      <w:tr w:rsidR="00B62982" w:rsidRPr="00FF2201" w:rsidTr="00B176E4">
        <w:tc>
          <w:tcPr>
            <w:tcW w:w="683" w:type="dxa"/>
            <w:vMerge w:val="restart"/>
            <w:shd w:val="clear" w:color="auto" w:fill="4472C4"/>
            <w:vAlign w:val="center"/>
          </w:tcPr>
          <w:p w:rsidR="00B62982" w:rsidRPr="00FF2201" w:rsidRDefault="00B62982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8"/>
                <w:szCs w:val="18"/>
                <w:lang w:eastAsia="ko-KR"/>
              </w:rPr>
              <w:t>인자</w:t>
            </w:r>
          </w:p>
        </w:tc>
        <w:tc>
          <w:tcPr>
            <w:tcW w:w="1258" w:type="dxa"/>
            <w:shd w:val="clear" w:color="auto" w:fill="FFFFFF"/>
          </w:tcPr>
          <w:p w:rsidR="00B62982" w:rsidRPr="00FF2201" w:rsidRDefault="00B62982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host</w:t>
            </w:r>
          </w:p>
        </w:tc>
        <w:tc>
          <w:tcPr>
            <w:tcW w:w="708" w:type="dxa"/>
            <w:shd w:val="clear" w:color="auto" w:fill="FFFFFF"/>
          </w:tcPr>
          <w:p w:rsidR="00B62982" w:rsidRPr="00FF2201" w:rsidRDefault="00B62982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필수</w:t>
            </w:r>
          </w:p>
        </w:tc>
        <w:tc>
          <w:tcPr>
            <w:tcW w:w="6207" w:type="dxa"/>
            <w:shd w:val="clear" w:color="auto" w:fill="FFFFFF"/>
          </w:tcPr>
          <w:p w:rsidR="00B62982" w:rsidRPr="00FF2201" w:rsidRDefault="00B62982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검색서버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 호스트</w:t>
            </w:r>
          </w:p>
        </w:tc>
      </w:tr>
      <w:tr w:rsidR="00B62982" w:rsidRPr="00FF2201" w:rsidTr="00B176E4">
        <w:trPr>
          <w:trHeight w:val="117"/>
        </w:trPr>
        <w:tc>
          <w:tcPr>
            <w:tcW w:w="683" w:type="dxa"/>
            <w:vMerge/>
            <w:shd w:val="clear" w:color="auto" w:fill="4472C4"/>
            <w:vAlign w:val="center"/>
          </w:tcPr>
          <w:p w:rsidR="00B62982" w:rsidRPr="00FF2201" w:rsidRDefault="00B62982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B62982" w:rsidRPr="00FF2201" w:rsidRDefault="00B62982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p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ort</w:t>
            </w:r>
          </w:p>
        </w:tc>
        <w:tc>
          <w:tcPr>
            <w:tcW w:w="708" w:type="dxa"/>
            <w:shd w:val="clear" w:color="auto" w:fill="FFFFFF"/>
          </w:tcPr>
          <w:p w:rsidR="00B62982" w:rsidRPr="00FF2201" w:rsidRDefault="00B62982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필수</w:t>
            </w:r>
          </w:p>
        </w:tc>
        <w:tc>
          <w:tcPr>
            <w:tcW w:w="6207" w:type="dxa"/>
            <w:shd w:val="clear" w:color="auto" w:fill="FFFFFF"/>
          </w:tcPr>
          <w:p w:rsidR="00B62982" w:rsidRPr="00FF2201" w:rsidRDefault="00B62982" w:rsidP="00DA0638">
            <w:pPr>
              <w:rPr>
                <w:rFonts w:ascii="맑은 고딕" w:eastAsia="맑은 고딕" w:hAnsi="맑은 고딕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lang w:eastAsia="ko-KR"/>
              </w:rPr>
              <w:t>검색서버</w:t>
            </w:r>
            <w:proofErr w:type="spellEnd"/>
            <w:r>
              <w:rPr>
                <w:rFonts w:ascii="맑은 고딕" w:eastAsia="맑은 고딕" w:hAnsi="맑은 고딕" w:hint="eastAsia"/>
                <w:lang w:eastAsia="ko-KR"/>
              </w:rPr>
              <w:t xml:space="preserve"> 포트</w:t>
            </w:r>
          </w:p>
        </w:tc>
      </w:tr>
      <w:tr w:rsidR="00B62982" w:rsidRPr="00FF2201" w:rsidTr="00B176E4">
        <w:tc>
          <w:tcPr>
            <w:tcW w:w="683" w:type="dxa"/>
            <w:vMerge/>
            <w:shd w:val="clear" w:color="auto" w:fill="4472C4"/>
            <w:vAlign w:val="center"/>
          </w:tcPr>
          <w:p w:rsidR="00B62982" w:rsidRPr="00FF2201" w:rsidRDefault="00B62982" w:rsidP="00B62982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B62982" w:rsidRPr="00FF2201" w:rsidRDefault="00B62982" w:rsidP="00B62982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s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Key</w:t>
            </w:r>
            <w:proofErr w:type="spellEnd"/>
          </w:p>
        </w:tc>
        <w:tc>
          <w:tcPr>
            <w:tcW w:w="708" w:type="dxa"/>
            <w:shd w:val="clear" w:color="auto" w:fill="FFFFFF"/>
          </w:tcPr>
          <w:p w:rsidR="00B62982" w:rsidRPr="00FF2201" w:rsidRDefault="00B62982" w:rsidP="00B62982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필수</w:t>
            </w:r>
          </w:p>
        </w:tc>
        <w:tc>
          <w:tcPr>
            <w:tcW w:w="6207" w:type="dxa"/>
            <w:shd w:val="clear" w:color="auto" w:fill="FFFFFF"/>
          </w:tcPr>
          <w:p w:rsidR="00B62982" w:rsidRDefault="00B62982" w:rsidP="00B62982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복합컨텐트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메타타입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“</w:t>
            </w:r>
            <w:r w:rsidRPr="00B62982">
              <w:rPr>
                <w:rFonts w:ascii="맑은 고딕" w:eastAsia="맑은 고딕" w:hAnsi="맑은 고딕"/>
                <w:b/>
                <w:sz w:val="16"/>
                <w:szCs w:val="16"/>
                <w:lang w:eastAsia="ko-KR"/>
              </w:rPr>
              <w:t>basic-movie.v1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”</w:t>
            </w: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에서 정의하고 있는 </w:t>
            </w:r>
            <w:proofErr w:type="spellStart"/>
            <w:r w:rsidR="00DF1CF6"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키값</w:t>
            </w:r>
            <w:proofErr w:type="spellEnd"/>
          </w:p>
          <w:p w:rsidR="00B62982" w:rsidRDefault="00B62982" w:rsidP="00B62982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sKey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값은 </w:t>
            </w:r>
            <w:r w:rsidR="00DF1CF6"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다중으로 기술될 수 있으며 다중으로 기술될 경우 </w:t>
            </w:r>
            <w:r w:rsidR="00DF1CF6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 xml:space="preserve">AND </w:t>
            </w:r>
            <w:r w:rsidR="00DF1CF6"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연산으로 처리 됨</w:t>
            </w:r>
          </w:p>
          <w:p w:rsidR="00DF1CF6" w:rsidRDefault="00DF1CF6" w:rsidP="00B62982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sKey</w:t>
            </w:r>
            <w:proofErr w:type="spellEnd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값은 앞에 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“</w:t>
            </w:r>
            <w:proofErr w:type="spellStart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sk</w:t>
            </w:r>
            <w:proofErr w:type="spellEnd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 xml:space="preserve">_” </w:t>
            </w: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라는 </w:t>
            </w:r>
            <w:r w:rsidR="00147A6C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Prefix</w:t>
            </w:r>
            <w:proofErr w:type="spellStart"/>
            <w:r w:rsidR="00523A42"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를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 붙</w:t>
            </w:r>
            <w:r w:rsidR="006F0B1D"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임</w:t>
            </w:r>
          </w:p>
          <w:p w:rsidR="00DF1CF6" w:rsidRDefault="00DF1CF6" w:rsidP="00B62982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ex)</w:t>
            </w:r>
          </w:p>
          <w:p w:rsidR="00DF1CF6" w:rsidRPr="00DF1CF6" w:rsidRDefault="00DF1CF6" w:rsidP="00B62982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 xml:space="preserve">   </w:t>
            </w:r>
            <w:proofErr w:type="spellStart"/>
            <w:r w:rsidRPr="00DF1CF6">
              <w:rPr>
                <w:rFonts w:ascii="맑은 고딕" w:eastAsia="맑은 고딕" w:hAnsi="맑은 고딕"/>
                <w:b/>
                <w:color w:val="000000"/>
                <w:sz w:val="18"/>
                <w:szCs w:val="18"/>
                <w:lang w:eastAsia="ko-KR"/>
              </w:rPr>
              <w:t>sk_title</w:t>
            </w:r>
            <w:proofErr w:type="spellEnd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=</w:t>
            </w:r>
            <w:proofErr w:type="spellStart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gump&amp;</w:t>
            </w:r>
            <w:r w:rsidRPr="00DF1CF6">
              <w:rPr>
                <w:rFonts w:ascii="맑은 고딕" w:eastAsia="맑은 고딕" w:hAnsi="맑은 고딕"/>
                <w:b/>
                <w:color w:val="000000"/>
                <w:sz w:val="18"/>
                <w:szCs w:val="18"/>
                <w:lang w:eastAsia="ko-KR"/>
              </w:rPr>
              <w:t>sk_synopsis</w:t>
            </w:r>
            <w:proofErr w:type="spellEnd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=</w:t>
            </w:r>
            <w:proofErr w:type="spellStart"/>
            <w:r w:rsidRPr="00FF2201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stupid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&amp;</w:t>
            </w:r>
            <w:r w:rsidR="00C406BB">
              <w:rPr>
                <w:rFonts w:ascii="맑은 고딕" w:eastAsia="맑은 고딕" w:hAnsi="맑은 고딕"/>
                <w:b/>
                <w:sz w:val="16"/>
                <w:szCs w:val="16"/>
                <w:lang w:eastAsia="ko-KR"/>
              </w:rPr>
              <w:t>sk_g</w:t>
            </w:r>
            <w:r w:rsidRPr="00DF1CF6">
              <w:rPr>
                <w:rFonts w:ascii="맑은 고딕" w:eastAsia="맑은 고딕" w:hAnsi="맑은 고딕"/>
                <w:b/>
                <w:sz w:val="16"/>
                <w:szCs w:val="16"/>
                <w:lang w:eastAsia="ko-KR"/>
              </w:rPr>
              <w:t>enre</w:t>
            </w:r>
            <w:proofErr w:type="spellEnd"/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=action</w:t>
            </w:r>
          </w:p>
          <w:p w:rsidR="00B62982" w:rsidRDefault="00B62982" w:rsidP="00B62982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</w:p>
          <w:p w:rsidR="00142864" w:rsidRPr="00142864" w:rsidRDefault="00142864" w:rsidP="00142864">
            <w:pPr>
              <w:rPr>
                <w:rFonts w:ascii="맑은 고딕" w:eastAsia="맑은 고딕" w:hAnsi="맑은 고딕"/>
                <w:b/>
                <w:bCs/>
                <w:color w:val="000000"/>
                <w:sz w:val="18"/>
                <w:szCs w:val="18"/>
                <w:lang w:eastAsia="ko-KR"/>
              </w:rPr>
            </w:pPr>
            <w:r w:rsidRPr="00142864">
              <w:rPr>
                <w:rFonts w:ascii="맑은 고딕" w:eastAsia="맑은 고딕" w:hAnsi="맑은 고딕" w:hint="eastAsia"/>
                <w:b/>
                <w:bCs/>
                <w:color w:val="000000"/>
                <w:sz w:val="18"/>
                <w:szCs w:val="18"/>
                <w:lang w:eastAsia="ko-KR"/>
              </w:rPr>
              <w:lastRenderedPageBreak/>
              <w:t>사용가능필드</w:t>
            </w:r>
          </w:p>
          <w:p w:rsidR="00142864" w:rsidRDefault="00142864" w:rsidP="0097606D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 w:rsidRPr="00142864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ccid</w:t>
            </w:r>
            <w:proofErr w:type="spellEnd"/>
          </w:p>
          <w:p w:rsidR="00142864" w:rsidRDefault="00142864" w:rsidP="00E7467F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 w:rsidRPr="00142864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version</w:t>
            </w:r>
          </w:p>
          <w:p w:rsidR="00142864" w:rsidRDefault="00142864" w:rsidP="00252798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 w:rsidRPr="00142864"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keyword -&gt; title, synopsis, cast, crew 필드에서 OR 연산으로 검색한다</w:t>
            </w:r>
          </w:p>
          <w:p w:rsidR="00142864" w:rsidRDefault="00142864" w:rsidP="00286C8D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 w:rsidRPr="00142864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sk_vender_id</w:t>
            </w:r>
            <w:proofErr w:type="spellEnd"/>
          </w:p>
          <w:p w:rsidR="00142864" w:rsidRDefault="00142864" w:rsidP="000A6942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 w:rsidRPr="00142864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sk_country</w:t>
            </w:r>
            <w:proofErr w:type="spellEnd"/>
          </w:p>
          <w:p w:rsidR="00142864" w:rsidRDefault="00142864" w:rsidP="009544B7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 w:rsidRPr="00142864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original_spoken_locale</w:t>
            </w:r>
            <w:proofErr w:type="spellEnd"/>
          </w:p>
          <w:p w:rsidR="00142864" w:rsidRDefault="00142864" w:rsidP="00E96D5D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 w:rsidRPr="00142864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sk_title</w:t>
            </w:r>
            <w:proofErr w:type="spellEnd"/>
          </w:p>
          <w:p w:rsidR="00142864" w:rsidRDefault="00142864" w:rsidP="00022FF7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 w:rsidRPr="00142864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sk_synopsis</w:t>
            </w:r>
            <w:proofErr w:type="spellEnd"/>
          </w:p>
          <w:p w:rsidR="00142864" w:rsidRDefault="00142864" w:rsidP="00176549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 w:rsidRPr="00142864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sk_production_company</w:t>
            </w:r>
            <w:proofErr w:type="spellEnd"/>
          </w:p>
          <w:p w:rsidR="00142864" w:rsidRDefault="00142864" w:rsidP="00212DF3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 w:rsidRPr="00142864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sk_copyright_cline</w:t>
            </w:r>
            <w:proofErr w:type="spellEnd"/>
          </w:p>
          <w:p w:rsidR="00142864" w:rsidRDefault="00142864" w:rsidP="00B415FC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 w:rsidRPr="00142864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sk_theatrical_release_date</w:t>
            </w:r>
            <w:proofErr w:type="spellEnd"/>
          </w:p>
          <w:p w:rsidR="00142864" w:rsidRDefault="00142864" w:rsidP="00680063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 w:rsidRPr="00142864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sk_rating</w:t>
            </w:r>
            <w:proofErr w:type="spellEnd"/>
          </w:p>
          <w:p w:rsidR="00142864" w:rsidRDefault="00142864" w:rsidP="00EC4308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 w:rsidRPr="00142864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sk_genre</w:t>
            </w:r>
            <w:proofErr w:type="spellEnd"/>
          </w:p>
          <w:p w:rsidR="00142864" w:rsidRDefault="00142864" w:rsidP="008666F6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 w:rsidRPr="00142864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sk_cast</w:t>
            </w:r>
            <w:proofErr w:type="spellEnd"/>
          </w:p>
          <w:p w:rsidR="00142864" w:rsidRPr="00142864" w:rsidRDefault="00142864" w:rsidP="008666F6">
            <w:pPr>
              <w:pStyle w:val="aff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 w:rsidRPr="00142864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sk_crew</w:t>
            </w:r>
            <w:proofErr w:type="spellEnd"/>
          </w:p>
          <w:p w:rsidR="00142864" w:rsidRPr="00FF2201" w:rsidRDefault="00142864" w:rsidP="00142864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</w:p>
        </w:tc>
      </w:tr>
      <w:tr w:rsidR="00B62982" w:rsidRPr="00FF2201" w:rsidTr="00B176E4">
        <w:tc>
          <w:tcPr>
            <w:tcW w:w="683" w:type="dxa"/>
            <w:vMerge/>
            <w:shd w:val="clear" w:color="auto" w:fill="4472C4"/>
            <w:vAlign w:val="center"/>
          </w:tcPr>
          <w:p w:rsidR="00B62982" w:rsidRPr="00FF2201" w:rsidRDefault="00B62982" w:rsidP="00B62982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B62982" w:rsidRPr="00FF2201" w:rsidRDefault="00B62982" w:rsidP="00B62982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n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owPage</w:t>
            </w:r>
            <w:proofErr w:type="spellEnd"/>
          </w:p>
        </w:tc>
        <w:tc>
          <w:tcPr>
            <w:tcW w:w="708" w:type="dxa"/>
            <w:shd w:val="clear" w:color="auto" w:fill="FFFFFF"/>
          </w:tcPr>
          <w:p w:rsidR="00B62982" w:rsidRPr="00FF2201" w:rsidRDefault="00B62982" w:rsidP="00B62982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옵션</w:t>
            </w:r>
          </w:p>
        </w:tc>
        <w:tc>
          <w:tcPr>
            <w:tcW w:w="6207" w:type="dxa"/>
            <w:shd w:val="clear" w:color="auto" w:fill="FFFFFF"/>
          </w:tcPr>
          <w:p w:rsidR="00B62982" w:rsidRDefault="00B62982" w:rsidP="00B62982">
            <w:pPr>
              <w:rPr>
                <w:rFonts w:ascii="맑은 고딕" w:eastAsia="맑은 고딕" w:hAnsi="맑은 고딕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lang w:eastAsia="ko-KR"/>
              </w:rPr>
              <w:t>페이징될</w:t>
            </w:r>
            <w:proofErr w:type="spellEnd"/>
            <w:r>
              <w:rPr>
                <w:rFonts w:ascii="맑은 고딕" w:eastAsia="맑은 고딕" w:hAnsi="맑은 고딕" w:hint="eastAsia"/>
                <w:lang w:eastAsia="ko-KR"/>
              </w:rPr>
              <w:t xml:space="preserve"> 경우 페이지 번호</w:t>
            </w:r>
          </w:p>
          <w:p w:rsidR="00DF1CF6" w:rsidRPr="00FF2201" w:rsidRDefault="00DF1CF6" w:rsidP="00B62982">
            <w:pPr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 xml:space="preserve">생략할 경우 기본값은 </w:t>
            </w:r>
            <w:r>
              <w:rPr>
                <w:rFonts w:ascii="맑은 고딕" w:eastAsia="맑은 고딕" w:hAnsi="맑은 고딕"/>
                <w:lang w:eastAsia="ko-KR"/>
              </w:rPr>
              <w:t>1</w:t>
            </w:r>
          </w:p>
        </w:tc>
      </w:tr>
      <w:tr w:rsidR="00B62982" w:rsidRPr="00DF1CF6" w:rsidTr="00B176E4">
        <w:tc>
          <w:tcPr>
            <w:tcW w:w="683" w:type="dxa"/>
            <w:vMerge/>
            <w:shd w:val="clear" w:color="auto" w:fill="4472C4"/>
            <w:vAlign w:val="center"/>
          </w:tcPr>
          <w:p w:rsidR="00B62982" w:rsidRPr="00FF2201" w:rsidRDefault="00B62982" w:rsidP="00B62982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B62982" w:rsidRPr="00FF2201" w:rsidRDefault="006B56EB" w:rsidP="00B62982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rowPerPage</w:t>
            </w:r>
            <w:proofErr w:type="spellEnd"/>
          </w:p>
        </w:tc>
        <w:tc>
          <w:tcPr>
            <w:tcW w:w="708" w:type="dxa"/>
            <w:shd w:val="clear" w:color="auto" w:fill="FFFFFF"/>
          </w:tcPr>
          <w:p w:rsidR="00B62982" w:rsidRPr="00FF2201" w:rsidRDefault="00B62982" w:rsidP="00B62982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옵션</w:t>
            </w:r>
          </w:p>
        </w:tc>
        <w:tc>
          <w:tcPr>
            <w:tcW w:w="6207" w:type="dxa"/>
            <w:shd w:val="clear" w:color="auto" w:fill="FFFFFF"/>
          </w:tcPr>
          <w:p w:rsidR="00B62982" w:rsidRDefault="00B62982" w:rsidP="00B62982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한</w:t>
            </w:r>
            <w:r w:rsidR="00DF1CF6"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페이</w:t>
            </w:r>
            <w:r w:rsidR="00DF1CF6"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지</w:t>
            </w: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당 표시될 개수</w:t>
            </w:r>
          </w:p>
          <w:p w:rsidR="00DF1CF6" w:rsidRPr="00FF2201" w:rsidRDefault="00DF1CF6" w:rsidP="00B62982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생</w:t>
            </w:r>
            <w:r w:rsidR="00867223"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략</w:t>
            </w: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할 경우 </w:t>
            </w:r>
            <w:r w:rsidR="00476AD0"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기</w:t>
            </w: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본</w:t>
            </w:r>
            <w:r w:rsidR="00253983"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값</w:t>
            </w: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은 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20</w:t>
            </w:r>
          </w:p>
        </w:tc>
      </w:tr>
      <w:tr w:rsidR="00B62982" w:rsidRPr="00FF2201" w:rsidTr="00B176E4">
        <w:tc>
          <w:tcPr>
            <w:tcW w:w="683" w:type="dxa"/>
            <w:vMerge/>
            <w:shd w:val="clear" w:color="auto" w:fill="4472C4"/>
            <w:vAlign w:val="center"/>
          </w:tcPr>
          <w:p w:rsidR="00B62982" w:rsidRPr="00FF2201" w:rsidRDefault="00B62982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B62982" w:rsidRPr="00FF2201" w:rsidRDefault="00B62982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08" w:type="dxa"/>
            <w:shd w:val="clear" w:color="auto" w:fill="FFFFFF"/>
          </w:tcPr>
          <w:p w:rsidR="00B62982" w:rsidRPr="00FF2201" w:rsidRDefault="00B62982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6207" w:type="dxa"/>
            <w:shd w:val="clear" w:color="auto" w:fill="FFFFFF"/>
          </w:tcPr>
          <w:p w:rsidR="00B62982" w:rsidRPr="00FF2201" w:rsidRDefault="00B62982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</w:p>
        </w:tc>
      </w:tr>
      <w:tr w:rsidR="00B176E4" w:rsidRPr="00FF2201" w:rsidTr="00B176E4">
        <w:tc>
          <w:tcPr>
            <w:tcW w:w="683" w:type="dxa"/>
            <w:shd w:val="clear" w:color="auto" w:fill="4472C4"/>
            <w:vAlign w:val="center"/>
          </w:tcPr>
          <w:p w:rsidR="00B176E4" w:rsidRPr="00FF2201" w:rsidRDefault="00B176E4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8"/>
                <w:szCs w:val="18"/>
                <w:lang w:eastAsia="ko-KR"/>
              </w:rPr>
              <w:t>출력</w:t>
            </w:r>
          </w:p>
          <w:p w:rsidR="00B176E4" w:rsidRPr="00FF2201" w:rsidRDefault="00B176E4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8"/>
                <w:szCs w:val="18"/>
                <w:lang w:eastAsia="ko-KR"/>
              </w:rPr>
              <w:t>형식</w:t>
            </w:r>
          </w:p>
        </w:tc>
        <w:tc>
          <w:tcPr>
            <w:tcW w:w="8173" w:type="dxa"/>
            <w:gridSpan w:val="3"/>
            <w:shd w:val="clear" w:color="auto" w:fill="FFFFFF"/>
          </w:tcPr>
          <w:p w:rsidR="00B176E4" w:rsidRPr="0053715A" w:rsidRDefault="00B176E4" w:rsidP="00DA0638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{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"took": 2,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"status": "success",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"pagination": {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search_count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2,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now_page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1,</w:t>
            </w:r>
          </w:p>
          <w:p w:rsidR="00FE1159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row_per_page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": </w:t>
            </w:r>
            <w:r w:rsidR="00AB5F23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10,</w:t>
            </w:r>
          </w:p>
          <w:p w:rsidR="00AB5F23" w:rsidRDefault="00AB5F23" w:rsidP="00AB5F23">
            <w:pPr>
              <w:ind w:firstLineChars="100" w:firstLine="113"/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</w:t>
            </w:r>
            <w:proofErr w:type="spellStart"/>
            <w:r>
              <w:rPr>
                <w:rFonts w:ascii="Nanum Gothic" w:eastAsia="Nanum Gothic" w:hAnsi="Nanum Gothic" w:hint="eastAsia"/>
                <w:color w:val="000000"/>
                <w:sz w:val="12"/>
                <w:szCs w:val="12"/>
                <w:lang w:eastAsia="ko-KR"/>
              </w:rPr>
              <w:t>d</w:t>
            </w:r>
            <w: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isp_page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": </w:t>
            </w:r>
            <w: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10,</w:t>
            </w:r>
          </w:p>
          <w:p w:rsidR="00AB5F23" w:rsidRDefault="00AB5F23" w:rsidP="00AB5F23">
            <w:pPr>
              <w:ind w:firstLineChars="100" w:firstLine="113"/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</w:t>
            </w:r>
            <w:proofErr w:type="spellStart"/>
            <w: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total_page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": </w:t>
            </w:r>
            <w: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2,</w:t>
            </w:r>
          </w:p>
          <w:p w:rsidR="00AB5F23" w:rsidRPr="0053715A" w:rsidRDefault="00AB5F23" w:rsidP="00AB5F23">
            <w:pPr>
              <w:ind w:firstLineChars="100" w:firstLine="113"/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</w:t>
            </w:r>
            <w:proofErr w:type="spellStart"/>
            <w: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page_range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: </w:t>
            </w:r>
            <w: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[1, 2],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},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"result": [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{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ccid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"QmcfizEh8DXVobYFcdJeJqRU6aF5ichKdzA4iD45kfru5g",</w:t>
            </w:r>
          </w:p>
          <w:p w:rsidR="00FE1159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"version": "QmcfizEh8DXVobYFcdJeJqRU6aF5ichKdzA4iD45kfru1g",</w:t>
            </w:r>
          </w:p>
          <w:p w:rsidR="008406FE" w:rsidRPr="008406FE" w:rsidRDefault="008406FE" w:rsidP="008406FE">
            <w:pPr>
              <w:ind w:firstLineChars="200" w:firstLine="226"/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8406FE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</w:t>
            </w:r>
            <w:proofErr w:type="spellStart"/>
            <w:r w:rsidRPr="008406FE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owner_id</w:t>
            </w:r>
            <w:proofErr w:type="spellEnd"/>
            <w:r w:rsidRPr="008406FE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"0x1234567890",</w:t>
            </w:r>
          </w:p>
          <w:p w:rsidR="008406FE" w:rsidRPr="0053715A" w:rsidRDefault="008406FE" w:rsidP="008406FE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8406FE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"</w:t>
            </w:r>
            <w:proofErr w:type="spellStart"/>
            <w:r w:rsidRPr="008406FE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owner_reg_date</w:t>
            </w:r>
            <w:proofErr w:type="spellEnd"/>
            <w:r w:rsidRPr="008406FE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"2019-07-09 18:43:21",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"_score": 0.24163099,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lastRenderedPageBreak/>
              <w:t xml:space="preserve">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meta_container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[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{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meta_seq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"129",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"content-type": "video",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"meta-type": "basic-</w:t>
            </w:r>
            <w:proofErr w:type="gram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movie.v</w:t>
            </w:r>
            <w:proofErr w:type="gram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1",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meta_class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"basic",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"target": [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"contents/movie1.mp4",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"contents/movie2.mp4"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],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"metadata": {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vender_id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"1234",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"country": "US",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original_spoken_locale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en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-US",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"title": "Forrest Gump",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"synopsis": "Stupid is as stupid does, says Forrest Gump (played by Tom Hanks in an Oscar-winning performance) as he discusses his relative level of intelligence with a stranger while waiting for a bus. 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production_company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"Paramount Pictures",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copyright_cline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"1994 Paramount Pictures",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theatrical_release_date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"2019-12-12",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"rating": "15",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"genre": [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"Drama",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"Action"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],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"cast": [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{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"name": "Tom Hanks",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artist_id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"1234",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cast_name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"Forrest Gump"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},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{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"name": "Robin Wright",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artist_id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"1123",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cast_name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"Jenny"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}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],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"crew": [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{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"name": "Robert Zemeckis",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artist_id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"1112",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"role": "Director"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}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],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"artwork": [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{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"title": "Forrest's Story Begins",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file_name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basicMeta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/001.jpg",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file_size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"12351"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lastRenderedPageBreak/>
              <w:t xml:space="preserve">              },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{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"title": "Forrest's Story Begins",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file_name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basicMeta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/001-1.jpg",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file_size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"12351"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}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]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}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}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]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}</w:t>
            </w:r>
          </w:p>
          <w:p w:rsidR="00FE1159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]</w:t>
            </w:r>
          </w:p>
          <w:p w:rsidR="00B176E4" w:rsidRPr="0053715A" w:rsidRDefault="00FE1159" w:rsidP="00FE1159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}</w:t>
            </w:r>
          </w:p>
          <w:p w:rsidR="00FE1159" w:rsidRPr="00FF2201" w:rsidRDefault="00FE1159" w:rsidP="00FE1159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</w:p>
        </w:tc>
      </w:tr>
      <w:tr w:rsidR="00B176E4" w:rsidRPr="00FF2201" w:rsidTr="00B176E4">
        <w:tc>
          <w:tcPr>
            <w:tcW w:w="683" w:type="dxa"/>
            <w:shd w:val="clear" w:color="auto" w:fill="4472C4"/>
            <w:vAlign w:val="center"/>
          </w:tcPr>
          <w:p w:rsidR="00B176E4" w:rsidRPr="00FF2201" w:rsidRDefault="00B176E4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8173" w:type="dxa"/>
            <w:gridSpan w:val="3"/>
            <w:shd w:val="clear" w:color="auto" w:fill="FFFFFF"/>
          </w:tcPr>
          <w:p w:rsidR="00B176E4" w:rsidRPr="00FF2201" w:rsidRDefault="00B176E4" w:rsidP="00DA0638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</w:p>
        </w:tc>
      </w:tr>
    </w:tbl>
    <w:p w:rsidR="003F476D" w:rsidRPr="00FF2201" w:rsidRDefault="003F476D" w:rsidP="003F476D">
      <w:pPr>
        <w:rPr>
          <w:rFonts w:ascii="맑은 고딕" w:eastAsia="맑은 고딕" w:hAnsi="맑은 고딕"/>
          <w:lang w:eastAsia="ko-KR"/>
        </w:rPr>
      </w:pPr>
    </w:p>
    <w:p w:rsidR="003F476D" w:rsidRPr="00603E29" w:rsidRDefault="00603E29" w:rsidP="00603E29">
      <w:pPr>
        <w:pStyle w:val="2"/>
        <w:rPr>
          <w:rFonts w:ascii="맑은 고딕" w:eastAsia="맑은 고딕" w:hAnsi="맑은 고딕"/>
          <w:lang w:eastAsia="ko-KR"/>
        </w:rPr>
      </w:pPr>
      <w:bookmarkStart w:id="7" w:name="_Toc6382384"/>
      <w:bookmarkStart w:id="8" w:name="_Toc50021207"/>
      <w:bookmarkEnd w:id="0"/>
      <w:bookmarkEnd w:id="1"/>
      <w:bookmarkEnd w:id="2"/>
      <w:r>
        <w:rPr>
          <w:rFonts w:ascii="맑은 고딕" w:eastAsia="맑은 고딕" w:hAnsi="맑은 고딕" w:hint="eastAsia"/>
          <w:lang w:eastAsia="ko-KR"/>
        </w:rPr>
        <w:t>출력 형식 규</w:t>
      </w:r>
      <w:r w:rsidR="003F476D" w:rsidRPr="00FF2201">
        <w:rPr>
          <w:rFonts w:ascii="맑은 고딕" w:eastAsia="맑은 고딕" w:hAnsi="맑은 고딕" w:hint="eastAsia"/>
          <w:lang w:eastAsia="ko-KR"/>
        </w:rPr>
        <w:t>격</w:t>
      </w:r>
      <w:bookmarkEnd w:id="7"/>
      <w:bookmarkEnd w:id="8"/>
    </w:p>
    <w:tbl>
      <w:tblPr>
        <w:tblW w:w="8886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3828"/>
        <w:gridCol w:w="3969"/>
      </w:tblGrid>
      <w:tr w:rsidR="00603E29" w:rsidRPr="00FF2201" w:rsidTr="00C93CDC">
        <w:tc>
          <w:tcPr>
            <w:tcW w:w="1089" w:type="dxa"/>
            <w:shd w:val="clear" w:color="auto" w:fill="4472C4"/>
          </w:tcPr>
          <w:p w:rsidR="00603E29" w:rsidRPr="00FF2201" w:rsidRDefault="00603E29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6"/>
                <w:szCs w:val="16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6"/>
                <w:szCs w:val="16"/>
                <w:lang w:eastAsia="ko-KR"/>
              </w:rPr>
              <w:t>속성</w:t>
            </w:r>
          </w:p>
        </w:tc>
        <w:tc>
          <w:tcPr>
            <w:tcW w:w="3828" w:type="dxa"/>
            <w:shd w:val="clear" w:color="auto" w:fill="4472C4"/>
          </w:tcPr>
          <w:p w:rsidR="00603E29" w:rsidRPr="00FF2201" w:rsidRDefault="00603E29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6"/>
                <w:szCs w:val="16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6"/>
                <w:szCs w:val="16"/>
                <w:lang w:eastAsia="ko-KR"/>
              </w:rPr>
              <w:t>설명</w:t>
            </w:r>
          </w:p>
        </w:tc>
        <w:tc>
          <w:tcPr>
            <w:tcW w:w="3969" w:type="dxa"/>
            <w:shd w:val="clear" w:color="auto" w:fill="4472C4"/>
          </w:tcPr>
          <w:p w:rsidR="00603E29" w:rsidRPr="00FF2201" w:rsidRDefault="00603E29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4"/>
                <w:szCs w:val="14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4"/>
                <w:szCs w:val="14"/>
                <w:lang w:eastAsia="ko-KR"/>
              </w:rPr>
              <w:t>예시</w:t>
            </w:r>
          </w:p>
        </w:tc>
      </w:tr>
      <w:tr w:rsidR="0053715A" w:rsidRPr="00FF2201" w:rsidTr="00C93CDC">
        <w:tc>
          <w:tcPr>
            <w:tcW w:w="1089" w:type="dxa"/>
            <w:shd w:val="clear" w:color="auto" w:fill="auto"/>
          </w:tcPr>
          <w:p w:rsidR="0053715A" w:rsidRPr="00603E29" w:rsidRDefault="0053715A" w:rsidP="00DA0638">
            <w:pPr>
              <w:widowControl/>
              <w:spacing w:line="240" w:lineRule="auto"/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  <w:lang w:eastAsia="ko-KR"/>
              </w:rPr>
              <w:t>t</w:t>
            </w:r>
            <w: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ook</w:t>
            </w:r>
          </w:p>
        </w:tc>
        <w:tc>
          <w:tcPr>
            <w:tcW w:w="3828" w:type="dxa"/>
            <w:shd w:val="clear" w:color="auto" w:fill="auto"/>
          </w:tcPr>
          <w:p w:rsidR="0053715A" w:rsidRDefault="0053715A" w:rsidP="00DA0638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검색엔진 </w:t>
            </w:r>
            <w:proofErr w:type="spellStart"/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검색시간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:rsidR="0053715A" w:rsidRPr="00603E29" w:rsidRDefault="0053715A" w:rsidP="00603E29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  <w:lang w:eastAsia="ko-KR"/>
              </w:rPr>
              <w:t>1</w:t>
            </w:r>
            <w: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0</w:t>
            </w:r>
          </w:p>
        </w:tc>
      </w:tr>
      <w:tr w:rsidR="0053715A" w:rsidRPr="00FF2201" w:rsidTr="00C93CDC">
        <w:tc>
          <w:tcPr>
            <w:tcW w:w="1089" w:type="dxa"/>
            <w:shd w:val="clear" w:color="auto" w:fill="auto"/>
          </w:tcPr>
          <w:p w:rsidR="0053715A" w:rsidRPr="00603E29" w:rsidRDefault="0053715A" w:rsidP="00DA0638">
            <w:pPr>
              <w:widowControl/>
              <w:spacing w:line="240" w:lineRule="auto"/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  <w:lang w:eastAsia="ko-KR"/>
              </w:rPr>
              <w:t>s</w:t>
            </w:r>
            <w: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tatus</w:t>
            </w:r>
          </w:p>
        </w:tc>
        <w:tc>
          <w:tcPr>
            <w:tcW w:w="3828" w:type="dxa"/>
            <w:shd w:val="clear" w:color="auto" w:fill="auto"/>
          </w:tcPr>
          <w:p w:rsidR="0053715A" w:rsidRDefault="0053715A" w:rsidP="00DA0638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인</w:t>
            </w:r>
            <w:r w:rsidR="00DA5F65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터</w:t>
            </w: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페이스 성공여부.</w:t>
            </w:r>
          </w:p>
        </w:tc>
        <w:tc>
          <w:tcPr>
            <w:tcW w:w="3969" w:type="dxa"/>
            <w:shd w:val="clear" w:color="auto" w:fill="auto"/>
          </w:tcPr>
          <w:p w:rsidR="00AA0DF7" w:rsidRDefault="00AA0DF7" w:rsidP="00AA0DF7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success – </w:t>
            </w: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성공</w:t>
            </w:r>
          </w:p>
          <w:p w:rsidR="0053715A" w:rsidRPr="00603E29" w:rsidRDefault="00AA0DF7" w:rsidP="00AA0DF7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e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rror - </w:t>
            </w: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오류</w:t>
            </w:r>
          </w:p>
        </w:tc>
      </w:tr>
      <w:tr w:rsidR="00603E29" w:rsidRPr="00FF2201" w:rsidTr="00C93CDC">
        <w:tc>
          <w:tcPr>
            <w:tcW w:w="1089" w:type="dxa"/>
            <w:shd w:val="clear" w:color="auto" w:fill="auto"/>
          </w:tcPr>
          <w:p w:rsidR="00603E29" w:rsidRPr="00FF2201" w:rsidRDefault="00603E29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603E29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pagination</w:t>
            </w:r>
          </w:p>
        </w:tc>
        <w:tc>
          <w:tcPr>
            <w:tcW w:w="3828" w:type="dxa"/>
            <w:shd w:val="clear" w:color="auto" w:fill="auto"/>
          </w:tcPr>
          <w:p w:rsidR="00603E29" w:rsidRDefault="00FD7680" w:rsidP="00DA0638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클라이언트가 페이지 할 수 있는 정보</w:t>
            </w:r>
          </w:p>
          <w:p w:rsidR="00FD7680" w:rsidRDefault="00E0209C" w:rsidP="00DA0638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search_count</w:t>
            </w:r>
            <w:proofErr w:type="spellEnd"/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 : </w:t>
            </w: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검색된 </w:t>
            </w:r>
            <w:r w:rsidR="0056481D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건</w:t>
            </w: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수</w:t>
            </w:r>
          </w:p>
          <w:p w:rsidR="00E0209C" w:rsidRDefault="00E0209C" w:rsidP="00DA0638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n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ow_page</w:t>
            </w:r>
            <w:proofErr w:type="spellEnd"/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 : </w:t>
            </w:r>
            <w:r w:rsidR="0056481D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현재 페이지</w:t>
            </w:r>
          </w:p>
          <w:p w:rsidR="00E0209C" w:rsidRDefault="00E0209C" w:rsidP="00DA0638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r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ow_per_page</w:t>
            </w:r>
            <w:proofErr w:type="spellEnd"/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 </w:t>
            </w:r>
            <w:r w:rsidR="0056481D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: </w:t>
            </w:r>
            <w:r w:rsidR="0056481D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페이지당 보여질 개수</w:t>
            </w:r>
          </w:p>
          <w:p w:rsidR="00C95F91" w:rsidRPr="008406FE" w:rsidRDefault="00C95F91" w:rsidP="00C95F91">
            <w:pPr>
              <w:rPr>
                <w:rFonts w:ascii="Nanum Gothic" w:eastAsia="Nanum Gothic" w:hAnsi="Nanum Gothic"/>
                <w:b/>
                <w:color w:val="000000"/>
                <w:sz w:val="15"/>
                <w:szCs w:val="12"/>
                <w:lang w:eastAsia="ko-KR"/>
              </w:rPr>
            </w:pPr>
            <w:proofErr w:type="spellStart"/>
            <w:r w:rsidRPr="008406FE">
              <w:rPr>
                <w:rFonts w:ascii="Nanum Gothic" w:eastAsia="Nanum Gothic" w:hAnsi="Nanum Gothic" w:hint="eastAsia"/>
                <w:b/>
                <w:color w:val="000000"/>
                <w:sz w:val="15"/>
                <w:szCs w:val="12"/>
                <w:lang w:eastAsia="ko-KR"/>
              </w:rPr>
              <w:t>d</w:t>
            </w:r>
            <w:r w:rsidRPr="008406FE">
              <w:rPr>
                <w:rFonts w:ascii="Nanum Gothic" w:eastAsia="Nanum Gothic" w:hAnsi="Nanum Gothic"/>
                <w:b/>
                <w:color w:val="000000"/>
                <w:sz w:val="15"/>
                <w:szCs w:val="12"/>
                <w:lang w:eastAsia="ko-KR"/>
              </w:rPr>
              <w:t>isp_page</w:t>
            </w:r>
            <w:proofErr w:type="spellEnd"/>
            <w:r w:rsidRPr="008406FE">
              <w:rPr>
                <w:rFonts w:ascii="Nanum Gothic" w:eastAsia="Nanum Gothic" w:hAnsi="Nanum Gothic"/>
                <w:b/>
                <w:color w:val="000000"/>
                <w:sz w:val="15"/>
                <w:szCs w:val="12"/>
                <w:lang w:eastAsia="ko-KR"/>
              </w:rPr>
              <w:t xml:space="preserve"> : </w:t>
            </w:r>
            <w:r w:rsidRPr="008406FE">
              <w:rPr>
                <w:rFonts w:ascii="Nanum Gothic" w:eastAsia="Nanum Gothic" w:hAnsi="Nanum Gothic" w:hint="eastAsia"/>
                <w:b/>
                <w:color w:val="000000"/>
                <w:sz w:val="15"/>
                <w:szCs w:val="12"/>
                <w:lang w:eastAsia="ko-KR"/>
              </w:rPr>
              <w:t>페이지 리스트 수</w:t>
            </w:r>
          </w:p>
          <w:p w:rsidR="00C95F91" w:rsidRPr="008406FE" w:rsidRDefault="00C95F91" w:rsidP="00C95F91">
            <w:pPr>
              <w:rPr>
                <w:rFonts w:ascii="Nanum Gothic" w:eastAsia="Nanum Gothic" w:hAnsi="Nanum Gothic"/>
                <w:b/>
                <w:color w:val="000000"/>
                <w:sz w:val="15"/>
                <w:szCs w:val="12"/>
                <w:lang w:eastAsia="ko-KR"/>
              </w:rPr>
            </w:pPr>
            <w:proofErr w:type="spellStart"/>
            <w:r w:rsidRPr="008406FE">
              <w:rPr>
                <w:rFonts w:ascii="Nanum Gothic" w:eastAsia="Nanum Gothic" w:hAnsi="Nanum Gothic"/>
                <w:b/>
                <w:color w:val="000000"/>
                <w:sz w:val="15"/>
                <w:szCs w:val="12"/>
                <w:lang w:eastAsia="ko-KR"/>
              </w:rPr>
              <w:t>total_page</w:t>
            </w:r>
            <w:proofErr w:type="spellEnd"/>
            <w:r w:rsidRPr="008406FE">
              <w:rPr>
                <w:rFonts w:ascii="Nanum Gothic" w:eastAsia="Nanum Gothic" w:hAnsi="Nanum Gothic"/>
                <w:b/>
                <w:color w:val="000000"/>
                <w:sz w:val="15"/>
                <w:szCs w:val="12"/>
                <w:lang w:eastAsia="ko-KR"/>
              </w:rPr>
              <w:t xml:space="preserve"> : </w:t>
            </w:r>
            <w:r w:rsidRPr="008406FE">
              <w:rPr>
                <w:rFonts w:ascii="Nanum Gothic" w:eastAsia="Nanum Gothic" w:hAnsi="Nanum Gothic" w:hint="eastAsia"/>
                <w:b/>
                <w:color w:val="000000"/>
                <w:sz w:val="15"/>
                <w:szCs w:val="12"/>
                <w:lang w:eastAsia="ko-KR"/>
              </w:rPr>
              <w:t>전체 페이지</w:t>
            </w:r>
            <w:r w:rsidRPr="008406FE">
              <w:rPr>
                <w:rFonts w:ascii="Nanum Gothic" w:eastAsia="Nanum Gothic" w:hAnsi="Nanum Gothic"/>
                <w:b/>
                <w:color w:val="000000"/>
                <w:sz w:val="15"/>
                <w:szCs w:val="12"/>
                <w:lang w:eastAsia="ko-KR"/>
              </w:rPr>
              <w:t>,</w:t>
            </w:r>
          </w:p>
          <w:p w:rsidR="00C95F91" w:rsidRPr="008406FE" w:rsidRDefault="00C95F91" w:rsidP="00C95F91">
            <w:pPr>
              <w:rPr>
                <w:rFonts w:ascii="Nanum Gothic" w:eastAsia="Nanum Gothic" w:hAnsi="Nanum Gothic"/>
                <w:b/>
                <w:color w:val="000000"/>
                <w:sz w:val="15"/>
                <w:szCs w:val="12"/>
                <w:lang w:eastAsia="ko-KR"/>
              </w:rPr>
            </w:pPr>
            <w:proofErr w:type="spellStart"/>
            <w:r w:rsidRPr="008406FE">
              <w:rPr>
                <w:rFonts w:ascii="Nanum Gothic" w:eastAsia="Nanum Gothic" w:hAnsi="Nanum Gothic"/>
                <w:b/>
                <w:color w:val="000000"/>
                <w:sz w:val="15"/>
                <w:szCs w:val="12"/>
                <w:lang w:eastAsia="ko-KR"/>
              </w:rPr>
              <w:t>page_range</w:t>
            </w:r>
            <w:proofErr w:type="spellEnd"/>
            <w:r w:rsidRPr="008406FE">
              <w:rPr>
                <w:rFonts w:ascii="Nanum Gothic" w:eastAsia="Nanum Gothic" w:hAnsi="Nanum Gothic"/>
                <w:b/>
                <w:color w:val="000000"/>
                <w:sz w:val="15"/>
                <w:szCs w:val="12"/>
                <w:lang w:eastAsia="ko-KR"/>
              </w:rPr>
              <w:t xml:space="preserve"> : </w:t>
            </w:r>
            <w:r w:rsidRPr="008406FE">
              <w:rPr>
                <w:rFonts w:ascii="Nanum Gothic" w:eastAsia="Nanum Gothic" w:hAnsi="Nanum Gothic" w:hint="eastAsia"/>
                <w:b/>
                <w:color w:val="000000"/>
                <w:sz w:val="15"/>
                <w:szCs w:val="12"/>
                <w:lang w:eastAsia="ko-KR"/>
              </w:rPr>
              <w:t xml:space="preserve">현제 </w:t>
            </w:r>
            <w:proofErr w:type="spellStart"/>
            <w:r w:rsidRPr="008406FE">
              <w:rPr>
                <w:rFonts w:ascii="Nanum Gothic" w:eastAsia="Nanum Gothic" w:hAnsi="Nanum Gothic"/>
                <w:b/>
                <w:color w:val="000000"/>
                <w:sz w:val="15"/>
                <w:szCs w:val="12"/>
                <w:lang w:eastAsia="ko-KR"/>
              </w:rPr>
              <w:t>nowPage</w:t>
            </w:r>
            <w:proofErr w:type="spellEnd"/>
            <w:r w:rsidRPr="008406FE">
              <w:rPr>
                <w:rFonts w:ascii="Nanum Gothic" w:eastAsia="Nanum Gothic" w:hAnsi="Nanum Gothic"/>
                <w:b/>
                <w:color w:val="000000"/>
                <w:sz w:val="15"/>
                <w:szCs w:val="12"/>
                <w:lang w:eastAsia="ko-KR"/>
              </w:rPr>
              <w:t xml:space="preserve"> </w:t>
            </w:r>
            <w:r w:rsidRPr="008406FE">
              <w:rPr>
                <w:rFonts w:ascii="Nanum Gothic" w:eastAsia="Nanum Gothic" w:hAnsi="Nanum Gothic" w:hint="eastAsia"/>
                <w:b/>
                <w:color w:val="000000"/>
                <w:sz w:val="15"/>
                <w:szCs w:val="12"/>
                <w:lang w:eastAsia="ko-KR"/>
              </w:rPr>
              <w:t>에 표시될 페이지 리스트</w:t>
            </w:r>
          </w:p>
          <w:p w:rsidR="00C95F91" w:rsidRPr="00FD7680" w:rsidRDefault="00C95F91" w:rsidP="00DA0638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</w:p>
        </w:tc>
        <w:tc>
          <w:tcPr>
            <w:tcW w:w="3969" w:type="dxa"/>
            <w:shd w:val="clear" w:color="auto" w:fill="auto"/>
          </w:tcPr>
          <w:p w:rsidR="00603E29" w:rsidRPr="00603E29" w:rsidRDefault="00603E29" w:rsidP="00603E29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  <w:r w:rsidRPr="00603E29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{</w:t>
            </w:r>
          </w:p>
          <w:p w:rsidR="00603E29" w:rsidRPr="00603E29" w:rsidRDefault="00603E29" w:rsidP="00603E29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  <w:r w:rsidRPr="00603E29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 xml:space="preserve">    "</w:t>
            </w:r>
            <w:proofErr w:type="spellStart"/>
            <w:r w:rsidRPr="00603E29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search_count</w:t>
            </w:r>
            <w:proofErr w:type="spellEnd"/>
            <w:r w:rsidRPr="00603E29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": 100,</w:t>
            </w:r>
          </w:p>
          <w:p w:rsidR="00603E29" w:rsidRPr="00603E29" w:rsidRDefault="00603E29" w:rsidP="00603E29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  <w:r w:rsidRPr="00603E29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 xml:space="preserve">    "</w:t>
            </w:r>
            <w:proofErr w:type="spellStart"/>
            <w:r w:rsidRPr="00603E29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now_page</w:t>
            </w:r>
            <w:proofErr w:type="spellEnd"/>
            <w:r w:rsidRPr="00603E29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": 1,</w:t>
            </w:r>
          </w:p>
          <w:p w:rsidR="00603E29" w:rsidRDefault="00603E29" w:rsidP="00603E29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  <w:r w:rsidRPr="00603E29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 xml:space="preserve">    "</w:t>
            </w:r>
            <w:proofErr w:type="spellStart"/>
            <w:r w:rsidRPr="00603E29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row_per_page</w:t>
            </w:r>
            <w:proofErr w:type="spellEnd"/>
            <w:r w:rsidRPr="00603E29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": 20</w:t>
            </w:r>
            <w:r w:rsidR="00C95F91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,</w:t>
            </w:r>
          </w:p>
          <w:p w:rsidR="00C95F91" w:rsidRPr="008406FE" w:rsidRDefault="00C95F91" w:rsidP="00C95F91">
            <w:pPr>
              <w:ind w:firstLineChars="150" w:firstLine="240"/>
              <w:rPr>
                <w:rFonts w:ascii="맑은 고딕" w:eastAsia="맑은 고딕" w:hAnsi="맑은 고딕"/>
                <w:b/>
                <w:color w:val="000000"/>
                <w:sz w:val="16"/>
                <w:szCs w:val="16"/>
                <w:lang w:eastAsia="ko-KR"/>
              </w:rPr>
            </w:pPr>
            <w:r w:rsidRPr="008406FE">
              <w:rPr>
                <w:rFonts w:ascii="맑은 고딕" w:eastAsia="맑은 고딕" w:hAnsi="맑은 고딕"/>
                <w:b/>
                <w:color w:val="000000"/>
                <w:sz w:val="16"/>
                <w:szCs w:val="16"/>
                <w:lang w:eastAsia="ko-KR"/>
              </w:rPr>
              <w:t>"</w:t>
            </w:r>
            <w:proofErr w:type="spellStart"/>
            <w:r w:rsidRPr="008406FE">
              <w:rPr>
                <w:rFonts w:ascii="맑은 고딕" w:eastAsia="맑은 고딕" w:hAnsi="맑은 고딕"/>
                <w:b/>
                <w:color w:val="000000"/>
                <w:sz w:val="16"/>
                <w:szCs w:val="16"/>
                <w:lang w:eastAsia="ko-KR"/>
              </w:rPr>
              <w:t>disp_page</w:t>
            </w:r>
            <w:proofErr w:type="spellEnd"/>
            <w:r w:rsidRPr="008406FE">
              <w:rPr>
                <w:rFonts w:ascii="맑은 고딕" w:eastAsia="맑은 고딕" w:hAnsi="맑은 고딕"/>
                <w:b/>
                <w:color w:val="000000"/>
                <w:sz w:val="16"/>
                <w:szCs w:val="16"/>
                <w:lang w:eastAsia="ko-KR"/>
              </w:rPr>
              <w:t>": 10,</w:t>
            </w:r>
          </w:p>
          <w:p w:rsidR="00C95F91" w:rsidRPr="008406FE" w:rsidRDefault="00C95F91" w:rsidP="00C95F91">
            <w:pPr>
              <w:ind w:firstLineChars="150" w:firstLine="240"/>
              <w:rPr>
                <w:rFonts w:ascii="맑은 고딕" w:eastAsia="맑은 고딕" w:hAnsi="맑은 고딕"/>
                <w:b/>
                <w:color w:val="000000"/>
                <w:sz w:val="16"/>
                <w:szCs w:val="16"/>
                <w:lang w:eastAsia="ko-KR"/>
              </w:rPr>
            </w:pPr>
            <w:r w:rsidRPr="008406FE">
              <w:rPr>
                <w:rFonts w:ascii="맑은 고딕" w:eastAsia="맑은 고딕" w:hAnsi="맑은 고딕"/>
                <w:b/>
                <w:color w:val="000000"/>
                <w:sz w:val="16"/>
                <w:szCs w:val="16"/>
                <w:lang w:eastAsia="ko-KR"/>
              </w:rPr>
              <w:t>"</w:t>
            </w:r>
            <w:proofErr w:type="spellStart"/>
            <w:r w:rsidRPr="008406FE">
              <w:rPr>
                <w:rFonts w:ascii="맑은 고딕" w:eastAsia="맑은 고딕" w:hAnsi="맑은 고딕"/>
                <w:b/>
                <w:color w:val="000000"/>
                <w:sz w:val="16"/>
                <w:szCs w:val="16"/>
                <w:lang w:eastAsia="ko-KR"/>
              </w:rPr>
              <w:t>total_page</w:t>
            </w:r>
            <w:proofErr w:type="spellEnd"/>
            <w:r w:rsidRPr="008406FE">
              <w:rPr>
                <w:rFonts w:ascii="맑은 고딕" w:eastAsia="맑은 고딕" w:hAnsi="맑은 고딕"/>
                <w:b/>
                <w:color w:val="000000"/>
                <w:sz w:val="16"/>
                <w:szCs w:val="16"/>
                <w:lang w:eastAsia="ko-KR"/>
              </w:rPr>
              <w:t>": 2,</w:t>
            </w:r>
          </w:p>
          <w:p w:rsidR="00C95F91" w:rsidRPr="008406FE" w:rsidRDefault="00C95F91" w:rsidP="00C95F91">
            <w:pPr>
              <w:ind w:firstLineChars="150" w:firstLine="240"/>
              <w:rPr>
                <w:rFonts w:ascii="맑은 고딕" w:eastAsia="맑은 고딕" w:hAnsi="맑은 고딕"/>
                <w:b/>
                <w:color w:val="000000"/>
                <w:sz w:val="16"/>
                <w:szCs w:val="16"/>
                <w:lang w:eastAsia="ko-KR"/>
              </w:rPr>
            </w:pPr>
            <w:r w:rsidRPr="008406FE">
              <w:rPr>
                <w:rFonts w:ascii="맑은 고딕" w:eastAsia="맑은 고딕" w:hAnsi="맑은 고딕"/>
                <w:b/>
                <w:color w:val="000000"/>
                <w:sz w:val="16"/>
                <w:szCs w:val="16"/>
                <w:lang w:eastAsia="ko-KR"/>
              </w:rPr>
              <w:t>"</w:t>
            </w:r>
            <w:proofErr w:type="spellStart"/>
            <w:r w:rsidRPr="008406FE">
              <w:rPr>
                <w:rFonts w:ascii="맑은 고딕" w:eastAsia="맑은 고딕" w:hAnsi="맑은 고딕"/>
                <w:b/>
                <w:color w:val="000000"/>
                <w:sz w:val="16"/>
                <w:szCs w:val="16"/>
                <w:lang w:eastAsia="ko-KR"/>
              </w:rPr>
              <w:t>page_range</w:t>
            </w:r>
            <w:proofErr w:type="spellEnd"/>
            <w:r w:rsidRPr="008406FE">
              <w:rPr>
                <w:rFonts w:ascii="맑은 고딕" w:eastAsia="맑은 고딕" w:hAnsi="맑은 고딕"/>
                <w:b/>
                <w:color w:val="000000"/>
                <w:sz w:val="16"/>
                <w:szCs w:val="16"/>
                <w:lang w:eastAsia="ko-KR"/>
              </w:rPr>
              <w:t>: [1, 2],</w:t>
            </w:r>
          </w:p>
          <w:p w:rsidR="00603E29" w:rsidRPr="00603E29" w:rsidRDefault="00603E29" w:rsidP="00DA0638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  <w:r w:rsidRPr="00603E29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}</w:t>
            </w:r>
          </w:p>
        </w:tc>
      </w:tr>
      <w:tr w:rsidR="00603E29" w:rsidRPr="00FF2201" w:rsidTr="00C93CDC">
        <w:tc>
          <w:tcPr>
            <w:tcW w:w="1089" w:type="dxa"/>
            <w:shd w:val="clear" w:color="auto" w:fill="auto"/>
          </w:tcPr>
          <w:p w:rsidR="00603E29" w:rsidRPr="00FF2201" w:rsidRDefault="00603E29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603E29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result</w:t>
            </w:r>
          </w:p>
        </w:tc>
        <w:tc>
          <w:tcPr>
            <w:tcW w:w="3828" w:type="dxa"/>
            <w:shd w:val="clear" w:color="auto" w:fill="auto"/>
          </w:tcPr>
          <w:p w:rsidR="00603E29" w:rsidRDefault="0056481D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검색된 </w:t>
            </w:r>
            <w:r w:rsidR="007D0C45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복합컨텐츠의 배열</w:t>
            </w:r>
          </w:p>
          <w:p w:rsidR="007D0C45" w:rsidRPr="007D0C45" w:rsidRDefault="007D0C45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</w:p>
          <w:p w:rsidR="0056481D" w:rsidRDefault="0056481D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ccid</w:t>
            </w:r>
            <w:proofErr w:type="spellEnd"/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 - </w:t>
            </w: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컨텐츠의 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ccid</w:t>
            </w:r>
            <w:proofErr w:type="spellEnd"/>
          </w:p>
          <w:p w:rsidR="0056481D" w:rsidRDefault="0056481D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v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ersion - </w:t>
            </w: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컨텐츠 버전</w:t>
            </w:r>
          </w:p>
          <w:p w:rsidR="00A46537" w:rsidRPr="00A46537" w:rsidRDefault="00A46537" w:rsidP="00A46537">
            <w:pPr>
              <w:widowControl/>
              <w:spacing w:line="240" w:lineRule="auto"/>
              <w:rPr>
                <w:rFonts w:ascii="맑은 고딕" w:eastAsia="맑은 고딕" w:hAnsi="맑은 고딕"/>
                <w:b/>
                <w:sz w:val="16"/>
                <w:szCs w:val="16"/>
                <w:lang w:eastAsia="ko-KR"/>
              </w:rPr>
            </w:pPr>
            <w:proofErr w:type="spellStart"/>
            <w:r w:rsidRPr="00A46537">
              <w:rPr>
                <w:rFonts w:ascii="맑은 고딕" w:eastAsia="맑은 고딕" w:hAnsi="맑은 고딕"/>
                <w:b/>
                <w:sz w:val="16"/>
                <w:szCs w:val="16"/>
                <w:lang w:eastAsia="ko-KR"/>
              </w:rPr>
              <w:t>owner_id</w:t>
            </w:r>
            <w:proofErr w:type="spellEnd"/>
            <w:r w:rsidRPr="00A46537">
              <w:rPr>
                <w:rFonts w:ascii="맑은 고딕" w:eastAsia="맑은 고딕" w:hAnsi="맑은 고딕"/>
                <w:b/>
                <w:sz w:val="16"/>
                <w:szCs w:val="16"/>
                <w:lang w:eastAsia="ko-KR"/>
              </w:rPr>
              <w:t xml:space="preserve">: </w:t>
            </w:r>
            <w:r>
              <w:rPr>
                <w:rFonts w:ascii="맑은 고딕" w:eastAsia="맑은 고딕" w:hAnsi="맑은 고딕" w:hint="eastAsia"/>
                <w:b/>
                <w:sz w:val="16"/>
                <w:szCs w:val="16"/>
                <w:lang w:eastAsia="ko-KR"/>
              </w:rPr>
              <w:t xml:space="preserve">컨텐츠 등록자 </w:t>
            </w: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  <w:szCs w:val="16"/>
                <w:lang w:eastAsia="ko-KR"/>
              </w:rPr>
              <w:t>온체인</w:t>
            </w:r>
            <w:proofErr w:type="spellEnd"/>
            <w:r>
              <w:rPr>
                <w:rFonts w:ascii="맑은 고딕" w:eastAsia="맑은 고딕" w:hAnsi="맑은 고딕" w:hint="eastAsia"/>
                <w:b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/>
                <w:b/>
                <w:sz w:val="16"/>
                <w:szCs w:val="16"/>
                <w:lang w:eastAsia="ko-KR"/>
              </w:rPr>
              <w:t>ID</w:t>
            </w:r>
          </w:p>
          <w:p w:rsidR="00A46537" w:rsidRPr="00A46537" w:rsidRDefault="00A46537" w:rsidP="00A46537">
            <w:pPr>
              <w:widowControl/>
              <w:spacing w:line="240" w:lineRule="auto"/>
              <w:rPr>
                <w:rFonts w:ascii="맑은 고딕" w:eastAsia="맑은 고딕" w:hAnsi="맑은 고딕"/>
                <w:b/>
                <w:sz w:val="16"/>
                <w:szCs w:val="16"/>
                <w:lang w:eastAsia="ko-KR"/>
              </w:rPr>
            </w:pPr>
            <w:proofErr w:type="spellStart"/>
            <w:r w:rsidRPr="00A46537">
              <w:rPr>
                <w:rFonts w:ascii="맑은 고딕" w:eastAsia="맑은 고딕" w:hAnsi="맑은 고딕"/>
                <w:b/>
                <w:sz w:val="16"/>
                <w:szCs w:val="16"/>
                <w:lang w:eastAsia="ko-KR"/>
              </w:rPr>
              <w:t>owner_reg_date</w:t>
            </w:r>
            <w:proofErr w:type="spellEnd"/>
            <w:r w:rsidRPr="00A46537">
              <w:rPr>
                <w:rFonts w:ascii="맑은 고딕" w:eastAsia="맑은 고딕" w:hAnsi="맑은 고딕"/>
                <w:b/>
                <w:sz w:val="16"/>
                <w:szCs w:val="16"/>
                <w:lang w:eastAsia="ko-KR"/>
              </w:rPr>
              <w:t xml:space="preserve">": </w:t>
            </w:r>
            <w:r>
              <w:rPr>
                <w:rFonts w:ascii="맑은 고딕" w:eastAsia="맑은 고딕" w:hAnsi="맑은 고딕" w:hint="eastAsia"/>
                <w:b/>
                <w:sz w:val="16"/>
                <w:szCs w:val="16"/>
                <w:lang w:eastAsia="ko-KR"/>
              </w:rPr>
              <w:t>컨텐츠 등록일</w:t>
            </w:r>
          </w:p>
          <w:p w:rsidR="00991AE1" w:rsidRPr="00A46537" w:rsidRDefault="00991AE1" w:rsidP="00DA0638">
            <w:pPr>
              <w:widowControl/>
              <w:spacing w:line="240" w:lineRule="auto"/>
              <w:rPr>
                <w:rFonts w:ascii="맑은 고딕" w:eastAsia="맑은 고딕" w:hAnsi="맑은 고딕"/>
                <w:b/>
                <w:sz w:val="16"/>
                <w:szCs w:val="16"/>
                <w:lang w:eastAsia="ko-KR"/>
              </w:rPr>
            </w:pPr>
            <w:r w:rsidRPr="00A46537">
              <w:rPr>
                <w:rFonts w:ascii="맑은 고딕" w:eastAsia="맑은 고딕" w:hAnsi="맑은 고딕"/>
                <w:b/>
                <w:sz w:val="16"/>
                <w:szCs w:val="16"/>
                <w:lang w:eastAsia="ko-KR"/>
              </w:rPr>
              <w:t>_</w:t>
            </w:r>
            <w:r w:rsidRPr="00A46537">
              <w:rPr>
                <w:rFonts w:ascii="맑은 고딕" w:eastAsia="맑은 고딕" w:hAnsi="맑은 고딕" w:hint="eastAsia"/>
                <w:b/>
                <w:sz w:val="16"/>
                <w:szCs w:val="16"/>
                <w:lang w:eastAsia="ko-KR"/>
              </w:rPr>
              <w:t>s</w:t>
            </w:r>
            <w:r w:rsidRPr="00A46537">
              <w:rPr>
                <w:rFonts w:ascii="맑은 고딕" w:eastAsia="맑은 고딕" w:hAnsi="맑은 고딕"/>
                <w:b/>
                <w:sz w:val="16"/>
                <w:szCs w:val="16"/>
                <w:lang w:eastAsia="ko-KR"/>
              </w:rPr>
              <w:t xml:space="preserve">core – </w:t>
            </w:r>
            <w:r w:rsidRPr="00A46537">
              <w:rPr>
                <w:rFonts w:ascii="맑은 고딕" w:eastAsia="맑은 고딕" w:hAnsi="맑은 고딕" w:hint="eastAsia"/>
                <w:b/>
                <w:sz w:val="16"/>
                <w:szCs w:val="16"/>
                <w:lang w:eastAsia="ko-KR"/>
              </w:rPr>
              <w:t>검색 점수</w:t>
            </w:r>
          </w:p>
          <w:p w:rsidR="00C93CDC" w:rsidRDefault="00991AE1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 w:rsidRPr="00991AE1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meta_container</w:t>
            </w:r>
            <w:proofErr w:type="spellEnd"/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 </w:t>
            </w:r>
            <w:r w:rsidR="00136341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–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 </w:t>
            </w:r>
            <w:r w:rsidR="007938F6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복합컨텐츠의 </w:t>
            </w:r>
            <w:r w:rsidR="00136341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메타데이터 </w:t>
            </w:r>
            <w:r w:rsidR="007938F6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문서 배열.</w:t>
            </w:r>
            <w:r w:rsidR="007938F6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 </w:t>
            </w:r>
            <w:r w:rsidR="007938F6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복합컨텐츠는 기본적으로 여러</w:t>
            </w:r>
            <w:r w:rsidR="0055352B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 </w:t>
            </w:r>
            <w:r w:rsidR="007938F6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개의 메</w:t>
            </w:r>
            <w:r w:rsidR="0055352B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타데이터를</w:t>
            </w:r>
            <w:r w:rsidR="007938F6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 가질</w:t>
            </w:r>
            <w:r w:rsidR="0055352B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 </w:t>
            </w:r>
            <w:r w:rsidR="007938F6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수 있다.</w:t>
            </w:r>
          </w:p>
          <w:p w:rsidR="00466374" w:rsidRDefault="00466374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</w:p>
          <w:p w:rsidR="00991AE1" w:rsidRDefault="00C93CDC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 w:rsidRPr="00991AE1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meta_container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.</w:t>
            </w:r>
            <w:r w:rsidR="0046637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m</w:t>
            </w:r>
            <w:r w:rsidR="0046637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eta_seq</w:t>
            </w:r>
            <w:proofErr w:type="spellEnd"/>
            <w:r w:rsidR="0046637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 – </w:t>
            </w:r>
            <w:r w:rsidR="0046637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메타데이터 고유번호</w:t>
            </w:r>
          </w:p>
          <w:p w:rsidR="00C93CDC" w:rsidRDefault="00C93CDC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 w:rsidRPr="00991AE1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meta_container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.</w:t>
            </w:r>
            <w:r w:rsidR="0046637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content</w:t>
            </w:r>
            <w:proofErr w:type="spellEnd"/>
            <w:r w:rsidR="0046637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-type – </w:t>
            </w:r>
            <w:r w:rsidR="0046637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컨텐츠 타입</w:t>
            </w:r>
          </w:p>
          <w:p w:rsidR="00C93CDC" w:rsidRDefault="00C93CDC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 w:rsidRPr="00991AE1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lastRenderedPageBreak/>
              <w:t>meta_container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.</w:t>
            </w:r>
            <w:r w:rsidR="0046637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meta</w:t>
            </w:r>
            <w:proofErr w:type="spellEnd"/>
            <w:r w:rsidR="0046637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-type – </w:t>
            </w:r>
            <w:r w:rsidR="0046637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메타데이터 타입 </w:t>
            </w:r>
            <w:r w:rsidR="0046637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“</w:t>
            </w:r>
            <w:r w:rsidR="00466374" w:rsidRPr="0056481D">
              <w:rPr>
                <w:rFonts w:ascii="맑은 고딕" w:eastAsia="맑은 고딕" w:hAnsi="맑은 고딕"/>
                <w:b/>
                <w:color w:val="000000"/>
                <w:sz w:val="16"/>
                <w:szCs w:val="16"/>
                <w:lang w:eastAsia="ko-KR"/>
              </w:rPr>
              <w:t>basic-movie.v1</w:t>
            </w:r>
            <w:r w:rsidR="0046637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” </w:t>
            </w:r>
            <w:r w:rsidR="0046637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고정</w:t>
            </w:r>
          </w:p>
          <w:p w:rsidR="00466374" w:rsidRDefault="00466374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 w:rsidRPr="00991AE1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meta_container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.meta_class</w:t>
            </w:r>
            <w:proofErr w:type="spellEnd"/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 – </w:t>
            </w: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기본,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확장 </w:t>
            </w:r>
            <w:proofErr w:type="spellStart"/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메타여부</w:t>
            </w:r>
            <w:proofErr w:type="spellEnd"/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.</w:t>
            </w:r>
          </w:p>
          <w:p w:rsidR="00466374" w:rsidRPr="00C93CDC" w:rsidRDefault="00466374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기본 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“</w:t>
            </w: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b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asic”</w:t>
            </w:r>
          </w:p>
          <w:p w:rsidR="0056481D" w:rsidRDefault="00C93CDC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 w:rsidRPr="00991AE1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meta_container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.</w:t>
            </w:r>
            <w:r w:rsidR="0056481D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t</w:t>
            </w:r>
            <w:r w:rsidR="0056481D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arget</w:t>
            </w:r>
            <w:proofErr w:type="spellEnd"/>
            <w:r w:rsidR="0056481D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 - </w:t>
            </w:r>
            <w:r w:rsidR="0056481D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검색된 메타 데이터의 컨텐츠</w:t>
            </w:r>
          </w:p>
          <w:p w:rsidR="0056481D" w:rsidRPr="00FF2201" w:rsidRDefault="0056481D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m</w:t>
            </w:r>
            <w: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etadata - </w:t>
            </w:r>
            <w:r w:rsidRPr="00603E29"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basic-movie.v1</w:t>
            </w: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  <w:lang w:eastAsia="ko-KR"/>
              </w:rPr>
              <w:t>에서 정의 하고 있는 메타데이</w:t>
            </w:r>
            <w:r w:rsidR="00AC430B">
              <w:rPr>
                <w:rFonts w:ascii="맑은 고딕" w:eastAsia="맑은 고딕" w:hAnsi="맑은 고딕" w:hint="eastAsia"/>
                <w:color w:val="000000"/>
                <w:sz w:val="16"/>
                <w:szCs w:val="16"/>
                <w:lang w:eastAsia="ko-KR"/>
              </w:rPr>
              <w:t>터</w:t>
            </w:r>
          </w:p>
        </w:tc>
        <w:tc>
          <w:tcPr>
            <w:tcW w:w="3969" w:type="dxa"/>
            <w:shd w:val="clear" w:color="auto" w:fill="auto"/>
          </w:tcPr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lastRenderedPageBreak/>
              <w:t>[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{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ccid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"QmcfizEh8DXVobYFcdJeJqRU6aF5ichKdzA4iD45kfru5g",</w:t>
            </w:r>
          </w:p>
          <w:p w:rsidR="00AA0DF7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"version": "QmcfizEh8DXVobYFcdJeJqRU6aF5ichKdzA4iD45kfru1g",</w:t>
            </w:r>
          </w:p>
          <w:p w:rsidR="00D0597E" w:rsidRPr="00D0597E" w:rsidRDefault="00D0597E" w:rsidP="00D0597E">
            <w:pPr>
              <w:ind w:firstLineChars="200" w:firstLine="226"/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D0597E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</w:t>
            </w:r>
            <w:proofErr w:type="spellStart"/>
            <w:r w:rsidRPr="00D0597E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owner_id</w:t>
            </w:r>
            <w:proofErr w:type="spellEnd"/>
            <w:r w:rsidRPr="00D0597E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"0x1234567890",</w:t>
            </w:r>
          </w:p>
          <w:p w:rsidR="00D0597E" w:rsidRPr="0053715A" w:rsidRDefault="00D0597E" w:rsidP="00D0597E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D0597E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"</w:t>
            </w:r>
            <w:proofErr w:type="spellStart"/>
            <w:r w:rsidRPr="00D0597E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owner_reg_date</w:t>
            </w:r>
            <w:proofErr w:type="spellEnd"/>
            <w:r w:rsidRPr="00D0597E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"2019-07-09 18:43:21",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"_score": 0.24163099,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meta_container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[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{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meta_seq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"129",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"content-type": "video",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"meta-type": "basic-</w:t>
            </w:r>
            <w:proofErr w:type="gram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movie.v</w:t>
            </w:r>
            <w:proofErr w:type="gram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1",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"</w:t>
            </w:r>
            <w:proofErr w:type="spellStart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meta_class</w:t>
            </w:r>
            <w:proofErr w:type="spellEnd"/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>": "basic",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"target": [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lastRenderedPageBreak/>
              <w:t xml:space="preserve">            "contents/movie1.mp4",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"contents/movie2.mp4"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],</w:t>
            </w:r>
          </w:p>
          <w:p w:rsidR="00AA0DF7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"metadata": {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>
              <w:rPr>
                <w:rFonts w:ascii="Nanum Gothic" w:eastAsia="Nanum Gothic" w:hAnsi="Nanum Gothic" w:hint="eastAsia"/>
                <w:color w:val="000000"/>
                <w:sz w:val="12"/>
                <w:szCs w:val="12"/>
                <w:lang w:eastAsia="ko-KR"/>
              </w:rPr>
              <w:t xml:space="preserve"> </w:t>
            </w:r>
            <w: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       ……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  }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  }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  ]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  }</w:t>
            </w:r>
          </w:p>
          <w:p w:rsidR="00AA0DF7" w:rsidRPr="0053715A" w:rsidRDefault="00AA0DF7" w:rsidP="00AA0DF7">
            <w:pPr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</w:pPr>
            <w:r w:rsidRPr="0053715A">
              <w:rPr>
                <w:rFonts w:ascii="Nanum Gothic" w:eastAsia="Nanum Gothic" w:hAnsi="Nanum Gothic"/>
                <w:color w:val="000000"/>
                <w:sz w:val="12"/>
                <w:szCs w:val="12"/>
                <w:lang w:eastAsia="ko-KR"/>
              </w:rPr>
              <w:t xml:space="preserve">  ]</w:t>
            </w:r>
          </w:p>
          <w:p w:rsidR="0056481D" w:rsidRPr="00FF2201" w:rsidRDefault="0056481D" w:rsidP="00DA0638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</w:p>
        </w:tc>
      </w:tr>
      <w:tr w:rsidR="00603E29" w:rsidRPr="00FF2201" w:rsidTr="00C93CDC">
        <w:tc>
          <w:tcPr>
            <w:tcW w:w="1089" w:type="dxa"/>
            <w:shd w:val="clear" w:color="auto" w:fill="auto"/>
          </w:tcPr>
          <w:p w:rsidR="00603E29" w:rsidRPr="00FF2201" w:rsidRDefault="00603E29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</w:p>
        </w:tc>
        <w:tc>
          <w:tcPr>
            <w:tcW w:w="3828" w:type="dxa"/>
            <w:shd w:val="clear" w:color="auto" w:fill="auto"/>
          </w:tcPr>
          <w:p w:rsidR="00603E29" w:rsidRPr="00FF2201" w:rsidRDefault="00603E29" w:rsidP="00DA0638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</w:p>
        </w:tc>
        <w:tc>
          <w:tcPr>
            <w:tcW w:w="3969" w:type="dxa"/>
            <w:shd w:val="clear" w:color="auto" w:fill="auto"/>
          </w:tcPr>
          <w:p w:rsidR="00603E29" w:rsidRPr="00FF2201" w:rsidRDefault="00603E29" w:rsidP="00DA0638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</w:p>
        </w:tc>
      </w:tr>
      <w:tr w:rsidR="00603E29" w:rsidRPr="00FF2201" w:rsidTr="00C93CDC">
        <w:tc>
          <w:tcPr>
            <w:tcW w:w="1089" w:type="dxa"/>
            <w:shd w:val="clear" w:color="auto" w:fill="auto"/>
          </w:tcPr>
          <w:p w:rsidR="00603E29" w:rsidRPr="00FF2201" w:rsidRDefault="00603E29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</w:p>
        </w:tc>
        <w:tc>
          <w:tcPr>
            <w:tcW w:w="3828" w:type="dxa"/>
            <w:shd w:val="clear" w:color="auto" w:fill="auto"/>
          </w:tcPr>
          <w:p w:rsidR="00603E29" w:rsidRPr="00FF2201" w:rsidRDefault="00603E29" w:rsidP="00DA0638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</w:p>
        </w:tc>
        <w:tc>
          <w:tcPr>
            <w:tcW w:w="3969" w:type="dxa"/>
            <w:shd w:val="clear" w:color="auto" w:fill="auto"/>
          </w:tcPr>
          <w:p w:rsidR="00603E29" w:rsidRPr="00FF2201" w:rsidRDefault="00603E29" w:rsidP="00DA0638">
            <w:pPr>
              <w:widowControl/>
              <w:spacing w:line="240" w:lineRule="auto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</w:p>
        </w:tc>
      </w:tr>
    </w:tbl>
    <w:p w:rsidR="003F476D" w:rsidRDefault="003F476D" w:rsidP="003F476D">
      <w:pPr>
        <w:rPr>
          <w:rFonts w:ascii="맑은 고딕" w:eastAsia="맑은 고딕" w:hAnsi="맑은 고딕"/>
          <w:lang w:eastAsia="ko-KR"/>
        </w:rPr>
      </w:pPr>
    </w:p>
    <w:p w:rsidR="00DA5F65" w:rsidRPr="00603E29" w:rsidRDefault="00DA5F65" w:rsidP="00DA5F65">
      <w:pPr>
        <w:pStyle w:val="2"/>
        <w:rPr>
          <w:rFonts w:ascii="맑은 고딕" w:eastAsia="맑은 고딕" w:hAnsi="맑은 고딕"/>
          <w:lang w:eastAsia="ko-KR"/>
        </w:rPr>
      </w:pPr>
      <w:bookmarkStart w:id="9" w:name="_Toc50021208"/>
      <w:r>
        <w:rPr>
          <w:rFonts w:ascii="맑은 고딕" w:eastAsia="맑은 고딕" w:hAnsi="맑은 고딕" w:hint="eastAsia"/>
          <w:lang w:eastAsia="ko-KR"/>
        </w:rPr>
        <w:t>검색 필드 규</w:t>
      </w:r>
      <w:r w:rsidRPr="00FF2201">
        <w:rPr>
          <w:rFonts w:ascii="맑은 고딕" w:eastAsia="맑은 고딕" w:hAnsi="맑은 고딕" w:hint="eastAsia"/>
          <w:lang w:eastAsia="ko-KR"/>
        </w:rPr>
        <w:t>격</w:t>
      </w:r>
      <w:bookmarkEnd w:id="9"/>
    </w:p>
    <w:p w:rsidR="00E37D14" w:rsidRDefault="00E37D14" w:rsidP="00E37D14">
      <w:pPr>
        <w:rPr>
          <w:rFonts w:ascii="맑은 고딕" w:eastAsia="맑은 고딕" w:hAnsi="맑은 고딕"/>
          <w:lang w:eastAsia="ko-KR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3"/>
        <w:gridCol w:w="1835"/>
        <w:gridCol w:w="4236"/>
        <w:gridCol w:w="496"/>
      </w:tblGrid>
      <w:tr w:rsidR="00923470" w:rsidRPr="00061A8D" w:rsidTr="00923470">
        <w:tc>
          <w:tcPr>
            <w:tcW w:w="2063" w:type="dxa"/>
            <w:shd w:val="clear" w:color="auto" w:fill="4472C4"/>
          </w:tcPr>
          <w:p w:rsidR="00923470" w:rsidRPr="00061A8D" w:rsidRDefault="00923470" w:rsidP="00CC1FB5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6"/>
                <w:szCs w:val="16"/>
                <w:lang w:eastAsia="ko-KR"/>
              </w:rPr>
            </w:pPr>
            <w:r w:rsidRPr="00061A8D">
              <w:rPr>
                <w:rFonts w:ascii="맑은 고딕" w:eastAsia="맑은 고딕" w:hAnsi="맑은 고딕" w:hint="eastAsia"/>
                <w:b/>
                <w:color w:val="FFFFFF"/>
                <w:sz w:val="16"/>
                <w:szCs w:val="16"/>
                <w:lang w:eastAsia="ko-KR"/>
              </w:rPr>
              <w:t>속성</w:t>
            </w:r>
          </w:p>
        </w:tc>
        <w:tc>
          <w:tcPr>
            <w:tcW w:w="1835" w:type="dxa"/>
            <w:shd w:val="clear" w:color="auto" w:fill="4472C4"/>
          </w:tcPr>
          <w:p w:rsidR="00923470" w:rsidRPr="00061A8D" w:rsidRDefault="00923470" w:rsidP="00CC1FB5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6"/>
                <w:szCs w:val="16"/>
                <w:lang w:eastAsia="ko-KR"/>
              </w:rPr>
            </w:pPr>
            <w:r w:rsidRPr="00061A8D">
              <w:rPr>
                <w:rFonts w:ascii="맑은 고딕" w:eastAsia="맑은 고딕" w:hAnsi="맑은 고딕" w:hint="eastAsia"/>
                <w:b/>
                <w:color w:val="FFFFFF"/>
                <w:sz w:val="16"/>
                <w:szCs w:val="16"/>
                <w:lang w:eastAsia="ko-KR"/>
              </w:rPr>
              <w:t>설명</w:t>
            </w:r>
          </w:p>
        </w:tc>
        <w:tc>
          <w:tcPr>
            <w:tcW w:w="4236" w:type="dxa"/>
            <w:shd w:val="clear" w:color="auto" w:fill="4472C4"/>
          </w:tcPr>
          <w:p w:rsidR="00923470" w:rsidRPr="008F59B1" w:rsidRDefault="00923470" w:rsidP="00CC1FB5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4"/>
                <w:szCs w:val="14"/>
                <w:lang w:eastAsia="ko-KR"/>
              </w:rPr>
            </w:pPr>
            <w:r w:rsidRPr="008F59B1">
              <w:rPr>
                <w:rFonts w:ascii="맑은 고딕" w:eastAsia="맑은 고딕" w:hAnsi="맑은 고딕" w:hint="eastAsia"/>
                <w:b/>
                <w:color w:val="FFFFFF"/>
                <w:sz w:val="14"/>
                <w:szCs w:val="14"/>
                <w:lang w:eastAsia="ko-KR"/>
              </w:rPr>
              <w:t>예시</w:t>
            </w:r>
          </w:p>
        </w:tc>
        <w:tc>
          <w:tcPr>
            <w:tcW w:w="496" w:type="dxa"/>
            <w:shd w:val="clear" w:color="auto" w:fill="4472C4"/>
          </w:tcPr>
          <w:p w:rsidR="00923470" w:rsidRPr="008F59B1" w:rsidRDefault="00923470" w:rsidP="00CC1FB5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4"/>
                <w:szCs w:val="14"/>
                <w:lang w:eastAsia="ko-KR"/>
              </w:rPr>
            </w:pPr>
            <w:r>
              <w:rPr>
                <w:rFonts w:ascii="맑은 고딕" w:eastAsia="맑은 고딕" w:hAnsi="맑은 고딕" w:hint="eastAsia"/>
                <w:b/>
                <w:color w:val="FFFFFF"/>
                <w:sz w:val="14"/>
                <w:szCs w:val="14"/>
                <w:lang w:eastAsia="ko-KR"/>
              </w:rPr>
              <w:t>필수</w:t>
            </w:r>
          </w:p>
        </w:tc>
      </w:tr>
      <w:tr w:rsidR="00923470" w:rsidRPr="00061A8D" w:rsidTr="00923470">
        <w:tc>
          <w:tcPr>
            <w:tcW w:w="2063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 w:rsidRPr="005628D4">
              <w:rPr>
                <w:rFonts w:ascii="맑은 고딕" w:eastAsia="맑은 고딕" w:hAnsi="맑은 고딕"/>
                <w:sz w:val="16"/>
                <w:szCs w:val="16"/>
              </w:rPr>
              <w:t>vendor_id</w:t>
            </w:r>
            <w:proofErr w:type="spellEnd"/>
          </w:p>
        </w:tc>
        <w:tc>
          <w:tcPr>
            <w:tcW w:w="1835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벤더 사에서 관리되는 컨텐츠</w:t>
            </w:r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ID</w:t>
            </w:r>
          </w:p>
        </w:tc>
        <w:tc>
          <w:tcPr>
            <w:tcW w:w="4236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“</w:t>
            </w:r>
            <w:proofErr w:type="spellStart"/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v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ender_id</w:t>
            </w:r>
            <w:proofErr w:type="spellEnd"/>
            <w:proofErr w:type="gram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 :</w:t>
            </w:r>
            <w:proofErr w:type="gram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“1234”</w:t>
            </w:r>
          </w:p>
        </w:tc>
        <w:tc>
          <w:tcPr>
            <w:tcW w:w="496" w:type="dxa"/>
          </w:tcPr>
          <w:p w:rsidR="00923470" w:rsidRPr="005628D4" w:rsidRDefault="00923470" w:rsidP="00CC1FB5">
            <w:pPr>
              <w:jc w:val="center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O</w:t>
            </w:r>
          </w:p>
        </w:tc>
      </w:tr>
      <w:tr w:rsidR="00923470" w:rsidRPr="00061A8D" w:rsidTr="00923470">
        <w:tc>
          <w:tcPr>
            <w:tcW w:w="2063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6"/>
                <w:szCs w:val="16"/>
              </w:rPr>
              <w:t>country</w:t>
            </w:r>
            <w:proofErr w:type="spellEnd"/>
          </w:p>
        </w:tc>
        <w:tc>
          <w:tcPr>
            <w:tcW w:w="1835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국가 코드 </w:t>
            </w:r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US, KR</w:t>
            </w:r>
          </w:p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(</w:t>
            </w:r>
            <w:r w:rsidRPr="005628D4">
              <w:rPr>
                <w:rFonts w:ascii="맑은 고딕" w:eastAsia="맑은 고딕" w:hAnsi="맑은 고딕"/>
                <w:sz w:val="16"/>
                <w:szCs w:val="16"/>
              </w:rPr>
              <w:t>ISO 3166-1 alpha 2 code</w:t>
            </w:r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4236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“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4"/>
                <w:szCs w:val="14"/>
              </w:rPr>
              <w:t>country</w:t>
            </w:r>
            <w:proofErr w:type="spellEnd"/>
            <w:proofErr w:type="gram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 :</w:t>
            </w:r>
            <w:proofErr w:type="gram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“US”</w:t>
            </w:r>
          </w:p>
        </w:tc>
        <w:tc>
          <w:tcPr>
            <w:tcW w:w="496" w:type="dxa"/>
          </w:tcPr>
          <w:p w:rsidR="00923470" w:rsidRPr="005628D4" w:rsidRDefault="00923470" w:rsidP="00CC1FB5">
            <w:pPr>
              <w:jc w:val="center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X</w:t>
            </w:r>
          </w:p>
        </w:tc>
      </w:tr>
      <w:tr w:rsidR="00923470" w:rsidRPr="00061A8D" w:rsidTr="00923470">
        <w:tc>
          <w:tcPr>
            <w:tcW w:w="2063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 w:rsidRPr="005628D4">
              <w:rPr>
                <w:rFonts w:ascii="맑은 고딕" w:eastAsia="맑은 고딕" w:hAnsi="맑은 고딕"/>
                <w:sz w:val="16"/>
                <w:szCs w:val="16"/>
              </w:rPr>
              <w:t>original_spoken_locale</w:t>
            </w:r>
            <w:proofErr w:type="spellEnd"/>
          </w:p>
        </w:tc>
        <w:tc>
          <w:tcPr>
            <w:tcW w:w="1835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비디오 속의 언어 </w:t>
            </w:r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ko, </w:t>
            </w:r>
            <w:proofErr w:type="spellStart"/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en</w:t>
            </w:r>
            <w:proofErr w:type="spellEnd"/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-US, </w:t>
            </w:r>
            <w:proofErr w:type="spellStart"/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en</w:t>
            </w:r>
            <w:proofErr w:type="spellEnd"/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-GB</w:t>
            </w:r>
          </w:p>
          <w:p w:rsidR="00923470" w:rsidRPr="005628D4" w:rsidRDefault="00923470" w:rsidP="00CC1FB5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(</w:t>
            </w:r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RFC 5646 Code)</w:t>
            </w:r>
          </w:p>
        </w:tc>
        <w:tc>
          <w:tcPr>
            <w:tcW w:w="4236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“</w:t>
            </w:r>
            <w:proofErr w:type="spellStart"/>
            <w:r w:rsidRPr="005628D4">
              <w:rPr>
                <w:rFonts w:ascii="맑은 고딕" w:eastAsia="맑은 고딕" w:hAnsi="맑은 고딕"/>
                <w:sz w:val="14"/>
                <w:szCs w:val="14"/>
              </w:rPr>
              <w:t>original_spoken_locale</w:t>
            </w:r>
            <w:proofErr w:type="spellEnd"/>
            <w:proofErr w:type="gram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 :</w:t>
            </w:r>
            <w:proofErr w:type="gram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“</w:t>
            </w:r>
            <w:proofErr w:type="spell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en</w:t>
            </w:r>
            <w:proofErr w:type="spell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-US”</w:t>
            </w:r>
          </w:p>
        </w:tc>
        <w:tc>
          <w:tcPr>
            <w:tcW w:w="496" w:type="dxa"/>
          </w:tcPr>
          <w:p w:rsidR="00923470" w:rsidRPr="005628D4" w:rsidRDefault="00923470" w:rsidP="00CC1FB5">
            <w:pPr>
              <w:jc w:val="center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X</w:t>
            </w:r>
          </w:p>
        </w:tc>
      </w:tr>
      <w:tr w:rsidR="00923470" w:rsidRPr="00061A8D" w:rsidTr="00923470">
        <w:tc>
          <w:tcPr>
            <w:tcW w:w="2063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6"/>
                <w:szCs w:val="16"/>
              </w:rPr>
              <w:t>title</w:t>
            </w:r>
            <w:proofErr w:type="spellEnd"/>
          </w:p>
        </w:tc>
        <w:tc>
          <w:tcPr>
            <w:tcW w:w="1835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컨텐츠 제목</w:t>
            </w:r>
          </w:p>
        </w:tc>
        <w:tc>
          <w:tcPr>
            <w:tcW w:w="4236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“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title</w:t>
            </w:r>
            <w:proofErr w:type="spellEnd"/>
            <w:proofErr w:type="gram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 :</w:t>
            </w:r>
            <w:proofErr w:type="gram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“</w:t>
            </w:r>
            <w:r w:rsidRPr="005628D4">
              <w:rPr>
                <w:rFonts w:ascii="맑은 고딕" w:eastAsia="맑은 고딕" w:hAnsi="맑은 고딕"/>
                <w:sz w:val="14"/>
                <w:szCs w:val="14"/>
              </w:rPr>
              <w:t>Forrest Gump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</w:t>
            </w:r>
          </w:p>
        </w:tc>
        <w:tc>
          <w:tcPr>
            <w:tcW w:w="496" w:type="dxa"/>
          </w:tcPr>
          <w:p w:rsidR="00923470" w:rsidRPr="005628D4" w:rsidRDefault="00923470" w:rsidP="00CC1FB5">
            <w:pPr>
              <w:widowControl/>
              <w:spacing w:line="240" w:lineRule="auto"/>
              <w:jc w:val="center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O</w:t>
            </w:r>
          </w:p>
        </w:tc>
      </w:tr>
      <w:tr w:rsidR="00923470" w:rsidRPr="00061A8D" w:rsidTr="00923470">
        <w:tc>
          <w:tcPr>
            <w:tcW w:w="2063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6"/>
                <w:szCs w:val="16"/>
              </w:rPr>
              <w:t>synopsis</w:t>
            </w:r>
            <w:proofErr w:type="spellEnd"/>
          </w:p>
        </w:tc>
        <w:tc>
          <w:tcPr>
            <w:tcW w:w="1835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요약본</w:t>
            </w:r>
            <w:proofErr w:type="spellEnd"/>
          </w:p>
        </w:tc>
        <w:tc>
          <w:tcPr>
            <w:tcW w:w="4236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“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4"/>
                <w:szCs w:val="14"/>
              </w:rPr>
              <w:t>synopsis</w:t>
            </w:r>
            <w:proofErr w:type="spellEnd"/>
            <w:proofErr w:type="gram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 :</w:t>
            </w:r>
            <w:proofErr w:type="gram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“</w:t>
            </w:r>
            <w:r w:rsidRPr="005628D4">
              <w:rPr>
                <w:rFonts w:ascii="맑은 고딕" w:eastAsia="맑은 고딕" w:hAnsi="맑은 고딕"/>
                <w:sz w:val="14"/>
                <w:szCs w:val="14"/>
              </w:rPr>
              <w:t xml:space="preserve">"Stupid is as stupid does," says Forrest Gump (played by Tom Hanks in an Oscar-winning performance) as he discusses his relative level of intelligence with a stranger while waiting for a bus. 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</w:t>
            </w:r>
          </w:p>
        </w:tc>
        <w:tc>
          <w:tcPr>
            <w:tcW w:w="496" w:type="dxa"/>
          </w:tcPr>
          <w:p w:rsidR="00923470" w:rsidRPr="005628D4" w:rsidRDefault="00923470" w:rsidP="00CC1FB5">
            <w:pPr>
              <w:widowControl/>
              <w:spacing w:line="240" w:lineRule="auto"/>
              <w:jc w:val="center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O</w:t>
            </w:r>
          </w:p>
        </w:tc>
      </w:tr>
      <w:tr w:rsidR="00923470" w:rsidRPr="00061A8D" w:rsidTr="00923470">
        <w:tc>
          <w:tcPr>
            <w:tcW w:w="2063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6"/>
                <w:szCs w:val="16"/>
              </w:rPr>
              <w:t>production_company</w:t>
            </w:r>
            <w:proofErr w:type="spellEnd"/>
          </w:p>
        </w:tc>
        <w:tc>
          <w:tcPr>
            <w:tcW w:w="1835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제작사</w:t>
            </w:r>
          </w:p>
        </w:tc>
        <w:tc>
          <w:tcPr>
            <w:tcW w:w="4236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“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4"/>
                <w:szCs w:val="14"/>
              </w:rPr>
              <w:t>production_company</w:t>
            </w:r>
            <w:proofErr w:type="spellEnd"/>
            <w:proofErr w:type="gram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 :</w:t>
            </w:r>
            <w:proofErr w:type="gram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“</w:t>
            </w:r>
            <w:r w:rsidRPr="005628D4">
              <w:rPr>
                <w:rFonts w:ascii="맑은 고딕" w:eastAsia="맑은 고딕" w:hAnsi="맑은 고딕"/>
                <w:sz w:val="14"/>
                <w:szCs w:val="14"/>
              </w:rPr>
              <w:t>Paramount Pictures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</w:t>
            </w:r>
          </w:p>
        </w:tc>
        <w:tc>
          <w:tcPr>
            <w:tcW w:w="496" w:type="dxa"/>
          </w:tcPr>
          <w:p w:rsidR="00923470" w:rsidRPr="005628D4" w:rsidRDefault="00923470" w:rsidP="00CC1FB5">
            <w:pPr>
              <w:jc w:val="center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X</w:t>
            </w:r>
          </w:p>
        </w:tc>
      </w:tr>
      <w:tr w:rsidR="00923470" w:rsidRPr="00061A8D" w:rsidTr="00923470">
        <w:tc>
          <w:tcPr>
            <w:tcW w:w="2063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6"/>
                <w:szCs w:val="16"/>
              </w:rPr>
              <w:t>copyright_cline</w:t>
            </w:r>
            <w:proofErr w:type="spellEnd"/>
          </w:p>
        </w:tc>
        <w:tc>
          <w:tcPr>
            <w:tcW w:w="1835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6"/>
                <w:szCs w:val="16"/>
              </w:rPr>
              <w:t>Copyright © Line</w:t>
            </w:r>
          </w:p>
        </w:tc>
        <w:tc>
          <w:tcPr>
            <w:tcW w:w="4236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“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4"/>
                <w:szCs w:val="14"/>
              </w:rPr>
              <w:t>copyright_cline</w:t>
            </w:r>
            <w:proofErr w:type="spellEnd"/>
            <w:proofErr w:type="gram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 :</w:t>
            </w:r>
            <w:proofErr w:type="gram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“</w:t>
            </w:r>
            <w:r w:rsidRPr="005628D4">
              <w:rPr>
                <w:rFonts w:ascii="맑은 고딕" w:eastAsia="맑은 고딕" w:hAnsi="맑은 고딕"/>
                <w:sz w:val="14"/>
                <w:szCs w:val="14"/>
              </w:rPr>
              <w:t>1994 Paramount Pictures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</w:t>
            </w:r>
          </w:p>
        </w:tc>
        <w:tc>
          <w:tcPr>
            <w:tcW w:w="496" w:type="dxa"/>
          </w:tcPr>
          <w:p w:rsidR="00923470" w:rsidRPr="005628D4" w:rsidRDefault="00923470" w:rsidP="00CC1FB5">
            <w:pPr>
              <w:widowControl/>
              <w:spacing w:line="240" w:lineRule="auto"/>
              <w:jc w:val="center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X</w:t>
            </w:r>
          </w:p>
        </w:tc>
      </w:tr>
      <w:tr w:rsidR="00923470" w:rsidRPr="00061A8D" w:rsidTr="00923470">
        <w:tc>
          <w:tcPr>
            <w:tcW w:w="2063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6"/>
                <w:szCs w:val="16"/>
              </w:rPr>
              <w:t>theatrical_release_date</w:t>
            </w:r>
            <w:proofErr w:type="spellEnd"/>
          </w:p>
        </w:tc>
        <w:tc>
          <w:tcPr>
            <w:tcW w:w="1835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개봉일.</w:t>
            </w:r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 YYYY-MM-DD </w:t>
            </w: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포맷</w:t>
            </w:r>
          </w:p>
        </w:tc>
        <w:tc>
          <w:tcPr>
            <w:tcW w:w="4236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“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4"/>
                <w:szCs w:val="14"/>
              </w:rPr>
              <w:t>theatrical_release_date</w:t>
            </w:r>
            <w:proofErr w:type="spellEnd"/>
            <w:proofErr w:type="gram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 :</w:t>
            </w:r>
            <w:proofErr w:type="gram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“2019-12-12</w:t>
            </w:r>
            <w: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</w:t>
            </w:r>
          </w:p>
        </w:tc>
        <w:tc>
          <w:tcPr>
            <w:tcW w:w="496" w:type="dxa"/>
          </w:tcPr>
          <w:p w:rsidR="00923470" w:rsidRPr="005628D4" w:rsidRDefault="00923470" w:rsidP="00CC1FB5">
            <w:pPr>
              <w:jc w:val="center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X</w:t>
            </w:r>
          </w:p>
        </w:tc>
      </w:tr>
      <w:tr w:rsidR="00923470" w:rsidRPr="00061A8D" w:rsidTr="00923470">
        <w:tc>
          <w:tcPr>
            <w:tcW w:w="2063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6"/>
                <w:szCs w:val="16"/>
              </w:rPr>
              <w:t>genres</w:t>
            </w:r>
            <w:proofErr w:type="spellEnd"/>
          </w:p>
        </w:tc>
        <w:tc>
          <w:tcPr>
            <w:tcW w:w="1835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장르.</w:t>
            </w:r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 </w:t>
            </w: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다중 장르 입력.</w:t>
            </w:r>
          </w:p>
          <w:p w:rsidR="00923470" w:rsidRPr="005628D4" w:rsidRDefault="00923470" w:rsidP="00CC1FB5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D</w:t>
            </w:r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rama, </w:t>
            </w:r>
            <w:proofErr w:type="gramStart"/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>Action..</w:t>
            </w:r>
            <w:proofErr w:type="gramEnd"/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 </w:t>
            </w: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등등</w:t>
            </w:r>
          </w:p>
        </w:tc>
        <w:tc>
          <w:tcPr>
            <w:tcW w:w="4236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“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genre</w:t>
            </w:r>
            <w:proofErr w:type="spellEnd"/>
            <w:proofErr w:type="gram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 :</w:t>
            </w:r>
            <w:proofErr w:type="gram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[“Drama”, “Action”]</w:t>
            </w:r>
          </w:p>
        </w:tc>
        <w:tc>
          <w:tcPr>
            <w:tcW w:w="496" w:type="dxa"/>
          </w:tcPr>
          <w:p w:rsidR="00923470" w:rsidRPr="005628D4" w:rsidRDefault="00923470" w:rsidP="00CC1FB5">
            <w:pPr>
              <w:jc w:val="center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X</w:t>
            </w:r>
          </w:p>
        </w:tc>
      </w:tr>
      <w:tr w:rsidR="00923470" w:rsidRPr="00061A8D" w:rsidTr="00923470">
        <w:tc>
          <w:tcPr>
            <w:tcW w:w="2063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6"/>
                <w:szCs w:val="16"/>
              </w:rPr>
              <w:t>ratings</w:t>
            </w:r>
            <w:proofErr w:type="spellEnd"/>
          </w:p>
        </w:tc>
        <w:tc>
          <w:tcPr>
            <w:tcW w:w="1835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시청등급</w:t>
            </w:r>
          </w:p>
          <w:p w:rsidR="00923470" w:rsidRPr="005628D4" w:rsidRDefault="00923470" w:rsidP="00CC1FB5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1</w:t>
            </w:r>
            <w:r w:rsidRPr="005628D4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t xml:space="preserve">2, 15, 18 </w:t>
            </w: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등 관련 시청 등급</w:t>
            </w:r>
          </w:p>
        </w:tc>
        <w:tc>
          <w:tcPr>
            <w:tcW w:w="4236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“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rating</w:t>
            </w:r>
            <w:proofErr w:type="spellEnd"/>
            <w:proofErr w:type="gram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 :</w:t>
            </w:r>
            <w:proofErr w:type="gram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“15”</w:t>
            </w:r>
          </w:p>
        </w:tc>
        <w:tc>
          <w:tcPr>
            <w:tcW w:w="496" w:type="dxa"/>
          </w:tcPr>
          <w:p w:rsidR="00923470" w:rsidRPr="005628D4" w:rsidRDefault="00923470" w:rsidP="00CC1FB5">
            <w:pPr>
              <w:jc w:val="center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X</w:t>
            </w:r>
          </w:p>
        </w:tc>
      </w:tr>
      <w:tr w:rsidR="00923470" w:rsidRPr="00061A8D" w:rsidTr="00923470">
        <w:tc>
          <w:tcPr>
            <w:tcW w:w="2063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6"/>
                <w:szCs w:val="16"/>
              </w:rPr>
              <w:t>cast</w:t>
            </w:r>
            <w:proofErr w:type="spellEnd"/>
          </w:p>
        </w:tc>
        <w:tc>
          <w:tcPr>
            <w:tcW w:w="1835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케스팅</w:t>
            </w:r>
            <w:proofErr w:type="spellEnd"/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 xml:space="preserve"> 인원</w:t>
            </w:r>
          </w:p>
        </w:tc>
        <w:tc>
          <w:tcPr>
            <w:tcW w:w="4236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“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cast</w:t>
            </w:r>
            <w:proofErr w:type="spellEnd"/>
            <w:proofErr w:type="gram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 :</w:t>
            </w:r>
            <w:proofErr w:type="gram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[</w:t>
            </w:r>
          </w:p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{</w:t>
            </w:r>
          </w:p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 xml:space="preserve"> 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  </w:t>
            </w: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n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ame=”</w:t>
            </w:r>
            <w:r w:rsidRPr="005628D4">
              <w:rPr>
                <w:rFonts w:ascii="맑은 고딕" w:eastAsia="맑은 고딕" w:hAnsi="맑은 고딕"/>
                <w:sz w:val="14"/>
                <w:szCs w:val="14"/>
              </w:rPr>
              <w:t xml:space="preserve"> Tom Hanks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”,</w:t>
            </w:r>
          </w:p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 xml:space="preserve"> 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  </w:t>
            </w:r>
            <w:proofErr w:type="spell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artist_id</w:t>
            </w:r>
            <w:proofErr w:type="spell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=”1234”,</w:t>
            </w:r>
          </w:p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lastRenderedPageBreak/>
              <w:t xml:space="preserve"> 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  </w:t>
            </w:r>
            <w:proofErr w:type="spell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cast_name</w:t>
            </w:r>
            <w:proofErr w:type="spell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=”</w:t>
            </w:r>
            <w:r w:rsidRPr="005628D4">
              <w:rPr>
                <w:rFonts w:ascii="맑은 고딕" w:eastAsia="맑은 고딕" w:hAnsi="맑은 고딕"/>
                <w:sz w:val="14"/>
                <w:szCs w:val="14"/>
              </w:rPr>
              <w:t xml:space="preserve"> Forrest Gump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</w:t>
            </w:r>
          </w:p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}</w:t>
            </w:r>
          </w:p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]</w:t>
            </w:r>
          </w:p>
        </w:tc>
        <w:tc>
          <w:tcPr>
            <w:tcW w:w="496" w:type="dxa"/>
          </w:tcPr>
          <w:p w:rsidR="00923470" w:rsidRPr="005628D4" w:rsidRDefault="00923470" w:rsidP="00CC1FB5">
            <w:pPr>
              <w:jc w:val="center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lastRenderedPageBreak/>
              <w:t>X</w:t>
            </w:r>
          </w:p>
        </w:tc>
      </w:tr>
      <w:tr w:rsidR="00923470" w:rsidRPr="00061A8D" w:rsidTr="00923470">
        <w:tc>
          <w:tcPr>
            <w:tcW w:w="2063" w:type="dxa"/>
            <w:shd w:val="clear" w:color="auto" w:fill="auto"/>
          </w:tcPr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6"/>
                <w:szCs w:val="16"/>
              </w:rPr>
              <w:t>crew</w:t>
            </w:r>
            <w:proofErr w:type="spellEnd"/>
          </w:p>
        </w:tc>
        <w:tc>
          <w:tcPr>
            <w:tcW w:w="1835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제작자</w:t>
            </w:r>
          </w:p>
        </w:tc>
        <w:tc>
          <w:tcPr>
            <w:tcW w:w="4236" w:type="dxa"/>
            <w:shd w:val="clear" w:color="auto" w:fill="auto"/>
          </w:tcPr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“</w:t>
            </w:r>
            <w:proofErr w:type="spellStart"/>
            <w:r>
              <w:rPr>
                <w:rFonts w:ascii="맑은 고딕" w:eastAsia="맑은 고딕" w:hAnsi="맑은 고딕"/>
                <w:sz w:val="16"/>
                <w:szCs w:val="16"/>
              </w:rPr>
              <w:t>sk_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crew</w:t>
            </w:r>
            <w:proofErr w:type="spellEnd"/>
            <w:proofErr w:type="gram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 :</w:t>
            </w:r>
            <w:proofErr w:type="gram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[</w:t>
            </w:r>
          </w:p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{</w:t>
            </w:r>
          </w:p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 xml:space="preserve"> 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  name</w:t>
            </w:r>
            <w:proofErr w:type="gram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=”</w:t>
            </w:r>
            <w:r w:rsidRPr="005628D4">
              <w:rPr>
                <w:rFonts w:ascii="맑은 고딕" w:eastAsia="맑은 고딕" w:hAnsi="맑은 고딕"/>
                <w:sz w:val="14"/>
                <w:szCs w:val="14"/>
              </w:rPr>
              <w:t>Robert</w:t>
            </w:r>
            <w:proofErr w:type="gramEnd"/>
            <w:r w:rsidRPr="005628D4">
              <w:rPr>
                <w:rFonts w:ascii="맑은 고딕" w:eastAsia="맑은 고딕" w:hAnsi="맑은 고딕"/>
                <w:sz w:val="14"/>
                <w:szCs w:val="14"/>
              </w:rPr>
              <w:t xml:space="preserve"> Zemeckis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</w:t>
            </w:r>
          </w:p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 xml:space="preserve"> 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  </w:t>
            </w:r>
            <w:proofErr w:type="spellStart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artist_id</w:t>
            </w:r>
            <w:proofErr w:type="spellEnd"/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=”1112”</w:t>
            </w:r>
          </w:p>
          <w:p w:rsidR="00923470" w:rsidRPr="005628D4" w:rsidRDefault="00923470" w:rsidP="00CC1FB5">
            <w:pPr>
              <w:widowControl/>
              <w:spacing w:line="240" w:lineRule="auto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 xml:space="preserve"> 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 xml:space="preserve">   role=”</w:t>
            </w:r>
            <w:r w:rsidRPr="005628D4">
              <w:rPr>
                <w:rFonts w:ascii="맑은 고딕" w:eastAsia="맑은 고딕" w:hAnsi="맑은 고딕"/>
                <w:sz w:val="14"/>
                <w:szCs w:val="14"/>
              </w:rPr>
              <w:t xml:space="preserve"> Director</w:t>
            </w: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”</w:t>
            </w:r>
          </w:p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/>
                <w:sz w:val="14"/>
                <w:szCs w:val="14"/>
                <w:lang w:eastAsia="ko-KR"/>
              </w:rPr>
              <w:t>}</w:t>
            </w:r>
          </w:p>
          <w:p w:rsidR="00923470" w:rsidRPr="005628D4" w:rsidRDefault="00923470" w:rsidP="00CC1FB5">
            <w:pPr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]</w:t>
            </w:r>
          </w:p>
        </w:tc>
        <w:tc>
          <w:tcPr>
            <w:tcW w:w="496" w:type="dxa"/>
          </w:tcPr>
          <w:p w:rsidR="00923470" w:rsidRPr="005628D4" w:rsidRDefault="00923470" w:rsidP="00CC1FB5">
            <w:pPr>
              <w:jc w:val="center"/>
              <w:rPr>
                <w:rFonts w:ascii="맑은 고딕" w:eastAsia="맑은 고딕" w:hAnsi="맑은 고딕"/>
                <w:sz w:val="14"/>
                <w:szCs w:val="14"/>
                <w:lang w:eastAsia="ko-KR"/>
              </w:rPr>
            </w:pPr>
            <w:r w:rsidRPr="005628D4">
              <w:rPr>
                <w:rFonts w:ascii="맑은 고딕" w:eastAsia="맑은 고딕" w:hAnsi="맑은 고딕" w:hint="eastAsia"/>
                <w:sz w:val="14"/>
                <w:szCs w:val="14"/>
                <w:lang w:eastAsia="ko-KR"/>
              </w:rPr>
              <w:t>X</w:t>
            </w:r>
          </w:p>
        </w:tc>
      </w:tr>
    </w:tbl>
    <w:p w:rsidR="00923470" w:rsidRDefault="00923470" w:rsidP="00E37D14">
      <w:pPr>
        <w:rPr>
          <w:rFonts w:ascii="맑은 고딕" w:eastAsia="맑은 고딕" w:hAnsi="맑은 고딕"/>
          <w:lang w:eastAsia="ko-KR"/>
        </w:rPr>
      </w:pPr>
    </w:p>
    <w:p w:rsidR="00E37D14" w:rsidRPr="00FF2201" w:rsidRDefault="00E37D14" w:rsidP="00E37D14">
      <w:pPr>
        <w:pStyle w:val="1"/>
        <w:rPr>
          <w:rFonts w:ascii="맑은 고딕" w:eastAsia="맑은 고딕" w:hAnsi="맑은 고딕"/>
          <w:lang w:eastAsia="ko-KR"/>
        </w:rPr>
      </w:pPr>
      <w:bookmarkStart w:id="10" w:name="_Toc50021209"/>
      <w:r>
        <w:rPr>
          <w:rFonts w:ascii="맑은 고딕" w:eastAsia="맑은 고딕" w:hAnsi="맑은 고딕"/>
          <w:lang w:eastAsia="ko-KR"/>
        </w:rPr>
        <w:t xml:space="preserve">CCID </w:t>
      </w:r>
      <w:r>
        <w:rPr>
          <w:rFonts w:ascii="맑은 고딕" w:eastAsia="맑은 고딕" w:hAnsi="맑은 고딕" w:hint="eastAsia"/>
          <w:lang w:eastAsia="ko-KR"/>
        </w:rPr>
        <w:t>조회</w:t>
      </w:r>
      <w:r w:rsidRPr="00FF2201">
        <w:rPr>
          <w:rFonts w:ascii="맑은 고딕" w:eastAsia="맑은 고딕" w:hAnsi="맑은 고딕" w:hint="eastAsia"/>
          <w:lang w:eastAsia="ko-KR"/>
        </w:rPr>
        <w:t xml:space="preserve"> A</w:t>
      </w:r>
      <w:r w:rsidRPr="00FF2201">
        <w:rPr>
          <w:rFonts w:ascii="맑은 고딕" w:eastAsia="맑은 고딕" w:hAnsi="맑은 고딕"/>
          <w:lang w:eastAsia="ko-KR"/>
        </w:rPr>
        <w:t>PI</w:t>
      </w:r>
      <w:bookmarkEnd w:id="10"/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6"/>
        <w:gridCol w:w="1258"/>
        <w:gridCol w:w="708"/>
        <w:gridCol w:w="5988"/>
      </w:tblGrid>
      <w:tr w:rsidR="00E37D14" w:rsidRPr="00177125" w:rsidTr="00DA0638">
        <w:tc>
          <w:tcPr>
            <w:tcW w:w="683" w:type="dxa"/>
            <w:shd w:val="clear" w:color="auto" w:fill="4472C4"/>
            <w:vAlign w:val="center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8"/>
                <w:szCs w:val="18"/>
                <w:lang w:eastAsia="ko-KR"/>
              </w:rPr>
              <w:t>형식</w:t>
            </w:r>
          </w:p>
        </w:tc>
        <w:tc>
          <w:tcPr>
            <w:tcW w:w="8173" w:type="dxa"/>
            <w:gridSpan w:val="3"/>
            <w:shd w:val="clear" w:color="auto" w:fill="FFFFFF"/>
          </w:tcPr>
          <w:p w:rsidR="00E37D14" w:rsidRPr="00FF2201" w:rsidRDefault="00E37D14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h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ttp://{host</w:t>
            </w:r>
            <w:proofErr w:type="gramStart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}:{</w:t>
            </w:r>
            <w:proofErr w:type="gramEnd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port}/ccsearch/</w:t>
            </w:r>
            <w:r w:rsidR="005F7B0D"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v1/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ccontent/{CCID}/{VERSION}</w:t>
            </w:r>
          </w:p>
        </w:tc>
      </w:tr>
      <w:tr w:rsidR="00E37D14" w:rsidRPr="00FF2201" w:rsidTr="00DA0638">
        <w:tc>
          <w:tcPr>
            <w:tcW w:w="683" w:type="dxa"/>
            <w:vMerge w:val="restart"/>
            <w:shd w:val="clear" w:color="auto" w:fill="4472C4"/>
            <w:vAlign w:val="center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8"/>
                <w:szCs w:val="18"/>
                <w:lang w:eastAsia="ko-KR"/>
              </w:rPr>
              <w:t>인자</w:t>
            </w:r>
          </w:p>
        </w:tc>
        <w:tc>
          <w:tcPr>
            <w:tcW w:w="1258" w:type="dxa"/>
            <w:shd w:val="clear" w:color="auto" w:fill="FFFFFF"/>
          </w:tcPr>
          <w:p w:rsidR="00E37D14" w:rsidRPr="00FF2201" w:rsidRDefault="00E37D14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host</w:t>
            </w:r>
          </w:p>
        </w:tc>
        <w:tc>
          <w:tcPr>
            <w:tcW w:w="708" w:type="dxa"/>
            <w:shd w:val="clear" w:color="auto" w:fill="FFFFFF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필수</w:t>
            </w:r>
          </w:p>
        </w:tc>
        <w:tc>
          <w:tcPr>
            <w:tcW w:w="6207" w:type="dxa"/>
            <w:shd w:val="clear" w:color="auto" w:fill="FFFFFF"/>
          </w:tcPr>
          <w:p w:rsidR="00E37D14" w:rsidRPr="00FF2201" w:rsidRDefault="00E37D14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검색서버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 호스트</w:t>
            </w:r>
          </w:p>
        </w:tc>
      </w:tr>
      <w:tr w:rsidR="00E37D14" w:rsidRPr="00FF2201" w:rsidTr="00DA0638">
        <w:trPr>
          <w:trHeight w:val="117"/>
        </w:trPr>
        <w:tc>
          <w:tcPr>
            <w:tcW w:w="683" w:type="dxa"/>
            <w:vMerge/>
            <w:shd w:val="clear" w:color="auto" w:fill="4472C4"/>
            <w:vAlign w:val="center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E37D14" w:rsidRPr="00FF2201" w:rsidRDefault="00E37D14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p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ort</w:t>
            </w:r>
          </w:p>
        </w:tc>
        <w:tc>
          <w:tcPr>
            <w:tcW w:w="708" w:type="dxa"/>
            <w:shd w:val="clear" w:color="auto" w:fill="FFFFFF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필수</w:t>
            </w:r>
          </w:p>
        </w:tc>
        <w:tc>
          <w:tcPr>
            <w:tcW w:w="6207" w:type="dxa"/>
            <w:shd w:val="clear" w:color="auto" w:fill="FFFFFF"/>
          </w:tcPr>
          <w:p w:rsidR="00E37D14" w:rsidRPr="00FF2201" w:rsidRDefault="00E37D14" w:rsidP="00DA0638">
            <w:pPr>
              <w:rPr>
                <w:rFonts w:ascii="맑은 고딕" w:eastAsia="맑은 고딕" w:hAnsi="맑은 고딕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lang w:eastAsia="ko-KR"/>
              </w:rPr>
              <w:t>검색서버</w:t>
            </w:r>
            <w:proofErr w:type="spellEnd"/>
            <w:r>
              <w:rPr>
                <w:rFonts w:ascii="맑은 고딕" w:eastAsia="맑은 고딕" w:hAnsi="맑은 고딕" w:hint="eastAsia"/>
                <w:lang w:eastAsia="ko-KR"/>
              </w:rPr>
              <w:t xml:space="preserve"> 포트</w:t>
            </w:r>
          </w:p>
        </w:tc>
      </w:tr>
      <w:tr w:rsidR="00E37D14" w:rsidRPr="00FF2201" w:rsidTr="00DA0638">
        <w:tc>
          <w:tcPr>
            <w:tcW w:w="683" w:type="dxa"/>
            <w:vMerge/>
            <w:shd w:val="clear" w:color="auto" w:fill="4472C4"/>
            <w:vAlign w:val="center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E37D14" w:rsidRPr="00FF2201" w:rsidRDefault="00E37D14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CCID</w:t>
            </w:r>
          </w:p>
        </w:tc>
        <w:tc>
          <w:tcPr>
            <w:tcW w:w="708" w:type="dxa"/>
            <w:shd w:val="clear" w:color="auto" w:fill="FFFFFF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필수</w:t>
            </w:r>
          </w:p>
        </w:tc>
        <w:tc>
          <w:tcPr>
            <w:tcW w:w="6207" w:type="dxa"/>
            <w:shd w:val="clear" w:color="auto" w:fill="FFFFFF"/>
          </w:tcPr>
          <w:p w:rsidR="00E37D14" w:rsidRPr="00FF2201" w:rsidRDefault="003745F6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조회할 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CCID</w:t>
            </w:r>
          </w:p>
        </w:tc>
      </w:tr>
      <w:tr w:rsidR="00E37D14" w:rsidRPr="00FF2201" w:rsidTr="00DA0638">
        <w:tc>
          <w:tcPr>
            <w:tcW w:w="683" w:type="dxa"/>
            <w:vMerge/>
            <w:shd w:val="clear" w:color="auto" w:fill="4472C4"/>
            <w:vAlign w:val="center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E37D14" w:rsidRPr="00FF2201" w:rsidRDefault="00E37D14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VERSION</w:t>
            </w:r>
          </w:p>
        </w:tc>
        <w:tc>
          <w:tcPr>
            <w:tcW w:w="708" w:type="dxa"/>
            <w:shd w:val="clear" w:color="auto" w:fill="FFFFFF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필수</w:t>
            </w:r>
          </w:p>
        </w:tc>
        <w:tc>
          <w:tcPr>
            <w:tcW w:w="6207" w:type="dxa"/>
            <w:shd w:val="clear" w:color="auto" w:fill="FFFFFF"/>
          </w:tcPr>
          <w:p w:rsidR="00E37D14" w:rsidRPr="00FF2201" w:rsidRDefault="003745F6" w:rsidP="00DA0638">
            <w:pPr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조회될 버전</w:t>
            </w:r>
          </w:p>
        </w:tc>
      </w:tr>
      <w:tr w:rsidR="00E37D14" w:rsidRPr="00DF1CF6" w:rsidTr="00DA0638">
        <w:tc>
          <w:tcPr>
            <w:tcW w:w="683" w:type="dxa"/>
            <w:vMerge/>
            <w:shd w:val="clear" w:color="auto" w:fill="4472C4"/>
            <w:vAlign w:val="center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E37D14" w:rsidRPr="00FF2201" w:rsidRDefault="00E37D14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08" w:type="dxa"/>
            <w:shd w:val="clear" w:color="auto" w:fill="FFFFFF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6207" w:type="dxa"/>
            <w:shd w:val="clear" w:color="auto" w:fill="FFFFFF"/>
          </w:tcPr>
          <w:p w:rsidR="00E37D14" w:rsidRPr="00FF2201" w:rsidRDefault="00E37D14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</w:p>
        </w:tc>
      </w:tr>
      <w:tr w:rsidR="00E37D14" w:rsidRPr="00FF2201" w:rsidTr="00DA0638">
        <w:tc>
          <w:tcPr>
            <w:tcW w:w="683" w:type="dxa"/>
            <w:vMerge/>
            <w:shd w:val="clear" w:color="auto" w:fill="4472C4"/>
            <w:vAlign w:val="center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E37D14" w:rsidRPr="00FF2201" w:rsidRDefault="00E37D14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08" w:type="dxa"/>
            <w:shd w:val="clear" w:color="auto" w:fill="FFFFFF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6207" w:type="dxa"/>
            <w:shd w:val="clear" w:color="auto" w:fill="FFFFFF"/>
          </w:tcPr>
          <w:p w:rsidR="00E37D14" w:rsidRPr="00FF2201" w:rsidRDefault="00E37D14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</w:p>
        </w:tc>
      </w:tr>
      <w:tr w:rsidR="00E37D14" w:rsidRPr="00FF2201" w:rsidTr="00DA0638">
        <w:tc>
          <w:tcPr>
            <w:tcW w:w="683" w:type="dxa"/>
            <w:shd w:val="clear" w:color="auto" w:fill="4472C4"/>
            <w:vAlign w:val="center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8"/>
                <w:szCs w:val="18"/>
                <w:lang w:eastAsia="ko-KR"/>
              </w:rPr>
              <w:t>출력</w:t>
            </w:r>
          </w:p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8"/>
                <w:szCs w:val="18"/>
                <w:lang w:eastAsia="ko-KR"/>
              </w:rPr>
              <w:t>형식</w:t>
            </w:r>
          </w:p>
        </w:tc>
        <w:tc>
          <w:tcPr>
            <w:tcW w:w="8173" w:type="dxa"/>
            <w:gridSpan w:val="3"/>
            <w:shd w:val="clear" w:color="auto" w:fill="FFFFFF"/>
          </w:tcPr>
          <w:p w:rsidR="00E37D14" w:rsidRDefault="00E37D14" w:rsidP="003745F6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</w:p>
          <w:p w:rsidR="003745F6" w:rsidRDefault="003745F6" w:rsidP="003745F6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  <w:lang w:eastAsia="ko-KR"/>
              </w:rPr>
              <w:t xml:space="preserve">해당컨텐츠의 </w:t>
            </w:r>
            <w: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 xml:space="preserve">manifest </w:t>
            </w: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  <w:lang w:eastAsia="ko-KR"/>
              </w:rPr>
              <w:t>파일이 출력됨</w:t>
            </w:r>
          </w:p>
          <w:p w:rsidR="003745F6" w:rsidRDefault="003745F6" w:rsidP="003745F6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{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"basic-meta": [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{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"type": "video",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"path": "</w:t>
            </w:r>
            <w:proofErr w:type="spellStart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basicMeta</w:t>
            </w:r>
            <w:proofErr w:type="spellEnd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/content_file1.mp4",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"size": 1230372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},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{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"type": "video",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"path": "</w:t>
            </w:r>
            <w:proofErr w:type="spellStart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basicMeta</w:t>
            </w:r>
            <w:proofErr w:type="spellEnd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/content_file2.mp4",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"size": 1230372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},</w:t>
            </w:r>
          </w:p>
          <w:p w:rsidR="003745F6" w:rsidRPr="00151696" w:rsidRDefault="003745F6" w:rsidP="003745F6">
            <w:pPr>
              <w:ind w:firstLineChars="200" w:firstLine="199"/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{</w:t>
            </w:r>
          </w:p>
          <w:p w:rsidR="003745F6" w:rsidRPr="00151696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"type": "</w:t>
            </w:r>
            <w:r>
              <w:rPr>
                <w:rFonts w:ascii="맑은 고딕" w:eastAsia="맑은 고딕" w:hAnsi="맑은 고딕" w:hint="eastAsia"/>
                <w:sz w:val="15"/>
                <w:szCs w:val="15"/>
                <w:lang w:eastAsia="ko-KR"/>
              </w:rPr>
              <w:t>m</w:t>
            </w:r>
            <w: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anifest</w:t>
            </w:r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",</w:t>
            </w:r>
          </w:p>
          <w:p w:rsidR="003745F6" w:rsidRPr="00151696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"path": "</w:t>
            </w:r>
            <w:proofErr w:type="spellStart"/>
            <w: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basic</w:t>
            </w:r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Meta</w:t>
            </w:r>
            <w:proofErr w:type="spellEnd"/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/</w:t>
            </w:r>
            <w:proofErr w:type="spellStart"/>
            <w: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basic</w:t>
            </w:r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meta.json</w:t>
            </w:r>
            <w:proofErr w:type="spellEnd"/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",</w:t>
            </w:r>
          </w:p>
          <w:p w:rsidR="003745F6" w:rsidRPr="00151696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"size": </w:t>
            </w:r>
            <w: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1254</w:t>
            </w:r>
          </w:p>
          <w:p w:rsidR="003745F6" w:rsidRPr="00151696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}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],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"extended-meta": [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lastRenderedPageBreak/>
              <w:t xml:space="preserve">      {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"type": "video",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"path": "</w:t>
            </w:r>
            <w:proofErr w:type="spellStart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extMeta</w:t>
            </w:r>
            <w:proofErr w:type="spellEnd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/content_file1.mp4",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"size": 1230372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},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{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"type": "video",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"path": "</w:t>
            </w:r>
            <w:proofErr w:type="spellStart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extMeta</w:t>
            </w:r>
            <w:proofErr w:type="spellEnd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/content_file2.mp4",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"size": 1230372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},</w:t>
            </w:r>
          </w:p>
          <w:p w:rsidR="003745F6" w:rsidRPr="00151696" w:rsidRDefault="003745F6" w:rsidP="003745F6">
            <w:pPr>
              <w:ind w:firstLineChars="200" w:firstLine="199"/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{</w:t>
            </w:r>
          </w:p>
          <w:p w:rsidR="003745F6" w:rsidRPr="00151696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"type": "</w:t>
            </w:r>
            <w:r>
              <w:rPr>
                <w:rFonts w:ascii="맑은 고딕" w:eastAsia="맑은 고딕" w:hAnsi="맑은 고딕" w:hint="eastAsia"/>
                <w:sz w:val="15"/>
                <w:szCs w:val="15"/>
                <w:lang w:eastAsia="ko-KR"/>
              </w:rPr>
              <w:t>m</w:t>
            </w:r>
            <w: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anifest</w:t>
            </w:r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",</w:t>
            </w:r>
          </w:p>
          <w:p w:rsidR="003745F6" w:rsidRPr="00151696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"path": "</w:t>
            </w:r>
            <w:proofErr w:type="spellStart"/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extMeta</w:t>
            </w:r>
            <w:proofErr w:type="spellEnd"/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/</w:t>
            </w:r>
            <w:proofErr w:type="spellStart"/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extmeta.json</w:t>
            </w:r>
            <w:proofErr w:type="spellEnd"/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",</w:t>
            </w:r>
          </w:p>
          <w:p w:rsidR="003745F6" w:rsidRPr="00151696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  "size": </w:t>
            </w:r>
            <w: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1254</w:t>
            </w:r>
          </w:p>
          <w:p w:rsidR="003745F6" w:rsidRPr="00151696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151696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}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],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"contents": [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{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"type": "video",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"path": "contents/content_file1.mp4",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"size": 1230372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},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{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"type": "video",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"path": "contents/content_file2.mp4",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"size": 1230372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},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{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"type": "video",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"path": "contents/content_file3.mp4",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"size": 1230372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}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],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"</w:t>
            </w:r>
            <w:proofErr w:type="spellStart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derivedContents</w:t>
            </w:r>
            <w:proofErr w:type="spellEnd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": [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{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"type": "video",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"path": "</w:t>
            </w:r>
            <w:proofErr w:type="spellStart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derivedContents</w:t>
            </w:r>
            <w:proofErr w:type="spellEnd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/content_file1.mp4",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"size": 1230372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},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{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"type": "video",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"path": "</w:t>
            </w:r>
            <w:proofErr w:type="spellStart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derivedContents</w:t>
            </w:r>
            <w:proofErr w:type="spellEnd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/content_file2.mp4",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"size": 1230372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},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{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lastRenderedPageBreak/>
              <w:t xml:space="preserve">      "type": "video",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"path": "</w:t>
            </w:r>
            <w:proofErr w:type="spellStart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derivedContents</w:t>
            </w:r>
            <w:proofErr w:type="spellEnd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/content_file3.mp4",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  "size": 1230372</w:t>
            </w:r>
          </w:p>
          <w:p w:rsidR="003745F6" w:rsidRPr="00061A8D" w:rsidRDefault="003745F6" w:rsidP="003745F6">
            <w:pPr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}</w:t>
            </w:r>
          </w:p>
          <w:p w:rsidR="003745F6" w:rsidRPr="00061A8D" w:rsidRDefault="003745F6" w:rsidP="003745F6">
            <w:pPr>
              <w:ind w:firstLine="100"/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],</w:t>
            </w:r>
          </w:p>
          <w:p w:rsidR="003745F6" w:rsidRPr="00061A8D" w:rsidRDefault="003745F6" w:rsidP="003745F6">
            <w:pPr>
              <w:ind w:firstLine="100"/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"control</w:t>
            </w:r>
            <w:proofErr w:type="gramStart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" :</w:t>
            </w:r>
            <w:proofErr w:type="gramEnd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{</w:t>
            </w:r>
          </w:p>
          <w:p w:rsidR="003745F6" w:rsidRPr="00061A8D" w:rsidRDefault="003745F6" w:rsidP="003745F6">
            <w:pPr>
              <w:ind w:firstLine="100"/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"owner</w:t>
            </w:r>
            <w:proofErr w:type="gramStart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" :</w:t>
            </w:r>
            <w:proofErr w:type="gramEnd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"~~~~",</w:t>
            </w:r>
          </w:p>
          <w:p w:rsidR="003745F6" w:rsidRPr="00061A8D" w:rsidRDefault="003745F6" w:rsidP="003745F6">
            <w:pPr>
              <w:ind w:firstLine="100"/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"</w:t>
            </w:r>
            <w:proofErr w:type="spellStart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lastmodify</w:t>
            </w:r>
            <w:proofErr w:type="spellEnd"/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": "2019-04-01T00:00:00+0900" </w:t>
            </w:r>
          </w:p>
          <w:p w:rsidR="003745F6" w:rsidRPr="00061A8D" w:rsidRDefault="003745F6" w:rsidP="003745F6">
            <w:pPr>
              <w:ind w:firstLine="100"/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  </w:t>
            </w:r>
          </w:p>
          <w:p w:rsidR="003745F6" w:rsidRPr="00061A8D" w:rsidRDefault="003745F6" w:rsidP="003745F6">
            <w:pPr>
              <w:ind w:firstLine="100"/>
              <w:rPr>
                <w:rFonts w:ascii="맑은 고딕" w:eastAsia="맑은 고딕" w:hAnsi="맑은 고딕"/>
                <w:sz w:val="15"/>
                <w:szCs w:val="15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 xml:space="preserve">  }</w:t>
            </w:r>
          </w:p>
          <w:p w:rsidR="003745F6" w:rsidRDefault="003745F6" w:rsidP="003745F6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  <w:r w:rsidRPr="00061A8D">
              <w:rPr>
                <w:rFonts w:ascii="맑은 고딕" w:eastAsia="맑은 고딕" w:hAnsi="맑은 고딕"/>
                <w:sz w:val="15"/>
                <w:szCs w:val="15"/>
                <w:lang w:eastAsia="ko-KR"/>
              </w:rPr>
              <w:t>}</w:t>
            </w:r>
          </w:p>
          <w:p w:rsidR="003745F6" w:rsidRPr="00FF2201" w:rsidRDefault="003745F6" w:rsidP="003745F6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</w:p>
        </w:tc>
      </w:tr>
      <w:tr w:rsidR="00E37D14" w:rsidRPr="00FF2201" w:rsidTr="00DA0638">
        <w:tc>
          <w:tcPr>
            <w:tcW w:w="683" w:type="dxa"/>
            <w:shd w:val="clear" w:color="auto" w:fill="4472C4"/>
            <w:vAlign w:val="center"/>
          </w:tcPr>
          <w:p w:rsidR="00E37D14" w:rsidRPr="00FF2201" w:rsidRDefault="00E37D14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8173" w:type="dxa"/>
            <w:gridSpan w:val="3"/>
            <w:shd w:val="clear" w:color="auto" w:fill="FFFFFF"/>
          </w:tcPr>
          <w:p w:rsidR="00E37D14" w:rsidRPr="00FF2201" w:rsidRDefault="00E37D14" w:rsidP="00DA0638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</w:p>
        </w:tc>
      </w:tr>
    </w:tbl>
    <w:p w:rsidR="00E37D14" w:rsidRPr="00FF2201" w:rsidRDefault="00E37D14" w:rsidP="00E37D14">
      <w:pPr>
        <w:rPr>
          <w:rFonts w:ascii="맑은 고딕" w:eastAsia="맑은 고딕" w:hAnsi="맑은 고딕"/>
          <w:lang w:eastAsia="ko-KR"/>
        </w:rPr>
      </w:pPr>
    </w:p>
    <w:p w:rsidR="00EF2157" w:rsidRDefault="00EF2157" w:rsidP="00EF2157">
      <w:pPr>
        <w:rPr>
          <w:rFonts w:ascii="맑은 고딕" w:eastAsia="맑은 고딕" w:hAnsi="맑은 고딕"/>
          <w:lang w:eastAsia="ko-KR"/>
        </w:rPr>
      </w:pPr>
    </w:p>
    <w:p w:rsidR="00EF2157" w:rsidRPr="00FF2201" w:rsidRDefault="00EF2157" w:rsidP="00EF2157">
      <w:pPr>
        <w:pStyle w:val="1"/>
        <w:rPr>
          <w:rFonts w:ascii="맑은 고딕" w:eastAsia="맑은 고딕" w:hAnsi="맑은 고딕"/>
          <w:lang w:eastAsia="ko-KR"/>
        </w:rPr>
      </w:pPr>
      <w:bookmarkStart w:id="11" w:name="_Toc50021210"/>
      <w:proofErr w:type="spellStart"/>
      <w:r>
        <w:rPr>
          <w:rFonts w:ascii="맑은 고딕" w:eastAsia="맑은 고딕" w:hAnsi="맑은 고딕"/>
          <w:lang w:eastAsia="ko-KR"/>
        </w:rPr>
        <w:t>CContents</w:t>
      </w:r>
      <w:proofErr w:type="spellEnd"/>
      <w:r>
        <w:rPr>
          <w:rFonts w:ascii="맑은 고딕" w:eastAsia="맑은 고딕" w:hAnsi="맑은 고딕"/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조회</w:t>
      </w:r>
      <w:r w:rsidRPr="00FF2201">
        <w:rPr>
          <w:rFonts w:ascii="맑은 고딕" w:eastAsia="맑은 고딕" w:hAnsi="맑은 고딕" w:hint="eastAsia"/>
          <w:lang w:eastAsia="ko-KR"/>
        </w:rPr>
        <w:t xml:space="preserve"> A</w:t>
      </w:r>
      <w:r w:rsidRPr="00FF2201">
        <w:rPr>
          <w:rFonts w:ascii="맑은 고딕" w:eastAsia="맑은 고딕" w:hAnsi="맑은 고딕"/>
          <w:lang w:eastAsia="ko-KR"/>
        </w:rPr>
        <w:t>PI</w:t>
      </w:r>
      <w:bookmarkEnd w:id="11"/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1258"/>
        <w:gridCol w:w="708"/>
        <w:gridCol w:w="5989"/>
      </w:tblGrid>
      <w:tr w:rsidR="00EF2157" w:rsidRPr="00177125" w:rsidTr="00DA0638">
        <w:tc>
          <w:tcPr>
            <w:tcW w:w="683" w:type="dxa"/>
            <w:shd w:val="clear" w:color="auto" w:fill="4472C4"/>
            <w:vAlign w:val="center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8"/>
                <w:szCs w:val="18"/>
                <w:lang w:eastAsia="ko-KR"/>
              </w:rPr>
              <w:t>형식</w:t>
            </w:r>
          </w:p>
        </w:tc>
        <w:tc>
          <w:tcPr>
            <w:tcW w:w="8173" w:type="dxa"/>
            <w:gridSpan w:val="3"/>
            <w:shd w:val="clear" w:color="auto" w:fill="FFFFFF"/>
          </w:tcPr>
          <w:p w:rsidR="00EF2157" w:rsidRPr="00FF2201" w:rsidRDefault="00EF2157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h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ttp://{host</w:t>
            </w:r>
            <w:proofErr w:type="gramStart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}:{</w:t>
            </w:r>
            <w:proofErr w:type="gramEnd"/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port}/ccsearch/ccontent/{CCID}/{VERSION}/{</w:t>
            </w: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P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ATH}</w:t>
            </w:r>
          </w:p>
        </w:tc>
      </w:tr>
      <w:tr w:rsidR="00EF2157" w:rsidRPr="00FF2201" w:rsidTr="00DA0638">
        <w:tc>
          <w:tcPr>
            <w:tcW w:w="683" w:type="dxa"/>
            <w:vMerge w:val="restart"/>
            <w:shd w:val="clear" w:color="auto" w:fill="4472C4"/>
            <w:vAlign w:val="center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8"/>
                <w:szCs w:val="18"/>
                <w:lang w:eastAsia="ko-KR"/>
              </w:rPr>
              <w:t>인자</w:t>
            </w:r>
          </w:p>
        </w:tc>
        <w:tc>
          <w:tcPr>
            <w:tcW w:w="1258" w:type="dxa"/>
            <w:shd w:val="clear" w:color="auto" w:fill="FFFFFF"/>
          </w:tcPr>
          <w:p w:rsidR="00EF2157" w:rsidRPr="00FF2201" w:rsidRDefault="00EF2157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host</w:t>
            </w:r>
          </w:p>
        </w:tc>
        <w:tc>
          <w:tcPr>
            <w:tcW w:w="708" w:type="dxa"/>
            <w:shd w:val="clear" w:color="auto" w:fill="FFFFFF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필수</w:t>
            </w:r>
          </w:p>
        </w:tc>
        <w:tc>
          <w:tcPr>
            <w:tcW w:w="6207" w:type="dxa"/>
            <w:shd w:val="clear" w:color="auto" w:fill="FFFFFF"/>
          </w:tcPr>
          <w:p w:rsidR="00EF2157" w:rsidRPr="00FF2201" w:rsidRDefault="00EF2157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검색서버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 호스트</w:t>
            </w:r>
          </w:p>
        </w:tc>
      </w:tr>
      <w:tr w:rsidR="00EF2157" w:rsidRPr="00FF2201" w:rsidTr="00DA0638">
        <w:trPr>
          <w:trHeight w:val="117"/>
        </w:trPr>
        <w:tc>
          <w:tcPr>
            <w:tcW w:w="683" w:type="dxa"/>
            <w:vMerge/>
            <w:shd w:val="clear" w:color="auto" w:fill="4472C4"/>
            <w:vAlign w:val="center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EF2157" w:rsidRPr="00FF2201" w:rsidRDefault="00EF2157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p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ort</w:t>
            </w:r>
          </w:p>
        </w:tc>
        <w:tc>
          <w:tcPr>
            <w:tcW w:w="708" w:type="dxa"/>
            <w:shd w:val="clear" w:color="auto" w:fill="FFFFFF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필수</w:t>
            </w:r>
          </w:p>
        </w:tc>
        <w:tc>
          <w:tcPr>
            <w:tcW w:w="6207" w:type="dxa"/>
            <w:shd w:val="clear" w:color="auto" w:fill="FFFFFF"/>
          </w:tcPr>
          <w:p w:rsidR="00EF2157" w:rsidRPr="00FF2201" w:rsidRDefault="00EF2157" w:rsidP="00DA0638">
            <w:pPr>
              <w:rPr>
                <w:rFonts w:ascii="맑은 고딕" w:eastAsia="맑은 고딕" w:hAnsi="맑은 고딕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lang w:eastAsia="ko-KR"/>
              </w:rPr>
              <w:t>검색서버</w:t>
            </w:r>
            <w:proofErr w:type="spellEnd"/>
            <w:r>
              <w:rPr>
                <w:rFonts w:ascii="맑은 고딕" w:eastAsia="맑은 고딕" w:hAnsi="맑은 고딕" w:hint="eastAsia"/>
                <w:lang w:eastAsia="ko-KR"/>
              </w:rPr>
              <w:t xml:space="preserve"> 포트</w:t>
            </w:r>
          </w:p>
        </w:tc>
      </w:tr>
      <w:tr w:rsidR="00EF2157" w:rsidRPr="00FF2201" w:rsidTr="00DA0638">
        <w:tc>
          <w:tcPr>
            <w:tcW w:w="683" w:type="dxa"/>
            <w:vMerge/>
            <w:shd w:val="clear" w:color="auto" w:fill="4472C4"/>
            <w:vAlign w:val="center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EF2157" w:rsidRPr="00FF2201" w:rsidRDefault="00EF2157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CCID</w:t>
            </w:r>
          </w:p>
        </w:tc>
        <w:tc>
          <w:tcPr>
            <w:tcW w:w="708" w:type="dxa"/>
            <w:shd w:val="clear" w:color="auto" w:fill="FFFFFF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필수</w:t>
            </w:r>
          </w:p>
        </w:tc>
        <w:tc>
          <w:tcPr>
            <w:tcW w:w="6207" w:type="dxa"/>
            <w:shd w:val="clear" w:color="auto" w:fill="FFFFFF"/>
          </w:tcPr>
          <w:p w:rsidR="00EF2157" w:rsidRPr="00FF2201" w:rsidRDefault="00EF2157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 xml:space="preserve">조회할 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CCID</w:t>
            </w:r>
          </w:p>
        </w:tc>
      </w:tr>
      <w:tr w:rsidR="00EF2157" w:rsidRPr="00FF2201" w:rsidTr="00DA0638">
        <w:tc>
          <w:tcPr>
            <w:tcW w:w="683" w:type="dxa"/>
            <w:vMerge/>
            <w:shd w:val="clear" w:color="auto" w:fill="4472C4"/>
            <w:vAlign w:val="center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EF2157" w:rsidRPr="00FF2201" w:rsidRDefault="00EF2157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VERSION</w:t>
            </w:r>
          </w:p>
        </w:tc>
        <w:tc>
          <w:tcPr>
            <w:tcW w:w="708" w:type="dxa"/>
            <w:shd w:val="clear" w:color="auto" w:fill="FFFFFF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필수</w:t>
            </w:r>
          </w:p>
        </w:tc>
        <w:tc>
          <w:tcPr>
            <w:tcW w:w="6207" w:type="dxa"/>
            <w:shd w:val="clear" w:color="auto" w:fill="FFFFFF"/>
          </w:tcPr>
          <w:p w:rsidR="00EF2157" w:rsidRPr="00FF2201" w:rsidRDefault="00EF2157" w:rsidP="00DA0638">
            <w:pPr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lang w:eastAsia="ko-KR"/>
              </w:rPr>
              <w:t>조회될 버전</w:t>
            </w:r>
          </w:p>
        </w:tc>
      </w:tr>
      <w:tr w:rsidR="00EF2157" w:rsidRPr="00DF1CF6" w:rsidTr="00DA0638">
        <w:tc>
          <w:tcPr>
            <w:tcW w:w="683" w:type="dxa"/>
            <w:vMerge/>
            <w:shd w:val="clear" w:color="auto" w:fill="4472C4"/>
            <w:vAlign w:val="center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EF2157" w:rsidRPr="00FF2201" w:rsidRDefault="00EF2157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P</w:t>
            </w:r>
            <w: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  <w:t>ATH</w:t>
            </w:r>
          </w:p>
        </w:tc>
        <w:tc>
          <w:tcPr>
            <w:tcW w:w="708" w:type="dxa"/>
            <w:shd w:val="clear" w:color="auto" w:fill="FFFFFF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필수</w:t>
            </w:r>
          </w:p>
        </w:tc>
        <w:tc>
          <w:tcPr>
            <w:tcW w:w="6207" w:type="dxa"/>
            <w:shd w:val="clear" w:color="auto" w:fill="FFFFFF"/>
          </w:tcPr>
          <w:p w:rsidR="00EF2157" w:rsidRPr="00FF2201" w:rsidRDefault="00EF2157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8"/>
                <w:szCs w:val="18"/>
                <w:lang w:eastAsia="ko-KR"/>
              </w:rPr>
              <w:t>조회할 파일의 하부 경로</w:t>
            </w:r>
          </w:p>
        </w:tc>
      </w:tr>
      <w:tr w:rsidR="00EF2157" w:rsidRPr="00FF2201" w:rsidTr="00DA0638">
        <w:tc>
          <w:tcPr>
            <w:tcW w:w="683" w:type="dxa"/>
            <w:vMerge/>
            <w:shd w:val="clear" w:color="auto" w:fill="4472C4"/>
            <w:vAlign w:val="center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1258" w:type="dxa"/>
            <w:shd w:val="clear" w:color="auto" w:fill="FFFFFF"/>
          </w:tcPr>
          <w:p w:rsidR="00EF2157" w:rsidRPr="00FF2201" w:rsidRDefault="00EF2157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708" w:type="dxa"/>
            <w:shd w:val="clear" w:color="auto" w:fill="FFFFFF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</w:p>
        </w:tc>
        <w:tc>
          <w:tcPr>
            <w:tcW w:w="6207" w:type="dxa"/>
            <w:shd w:val="clear" w:color="auto" w:fill="FFFFFF"/>
          </w:tcPr>
          <w:p w:rsidR="00EF2157" w:rsidRPr="00FF2201" w:rsidRDefault="00EF2157" w:rsidP="00DA0638">
            <w:pPr>
              <w:rPr>
                <w:rFonts w:ascii="맑은 고딕" w:eastAsia="맑은 고딕" w:hAnsi="맑은 고딕"/>
                <w:color w:val="000000"/>
                <w:sz w:val="18"/>
                <w:szCs w:val="18"/>
                <w:lang w:eastAsia="ko-KR"/>
              </w:rPr>
            </w:pPr>
          </w:p>
        </w:tc>
      </w:tr>
      <w:tr w:rsidR="00EF2157" w:rsidRPr="00FF2201" w:rsidTr="00DA0638">
        <w:tc>
          <w:tcPr>
            <w:tcW w:w="683" w:type="dxa"/>
            <w:shd w:val="clear" w:color="auto" w:fill="4472C4"/>
            <w:vAlign w:val="center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8"/>
                <w:szCs w:val="18"/>
                <w:lang w:eastAsia="ko-KR"/>
              </w:rPr>
              <w:t>출력</w:t>
            </w:r>
          </w:p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  <w:r w:rsidRPr="00FF2201">
              <w:rPr>
                <w:rFonts w:ascii="맑은 고딕" w:eastAsia="맑은 고딕" w:hAnsi="맑은 고딕" w:hint="eastAsia"/>
                <w:b/>
                <w:color w:val="FFFFFF"/>
                <w:sz w:val="18"/>
                <w:szCs w:val="18"/>
                <w:lang w:eastAsia="ko-KR"/>
              </w:rPr>
              <w:t>형식</w:t>
            </w:r>
          </w:p>
        </w:tc>
        <w:tc>
          <w:tcPr>
            <w:tcW w:w="8173" w:type="dxa"/>
            <w:gridSpan w:val="3"/>
            <w:shd w:val="clear" w:color="auto" w:fill="FFFFFF"/>
          </w:tcPr>
          <w:p w:rsidR="00EF2157" w:rsidRDefault="00EF2157" w:rsidP="00DA0638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</w:p>
          <w:p w:rsidR="00EF2157" w:rsidRDefault="00EF2157" w:rsidP="00DA0638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  <w:lang w:eastAsia="ko-KR"/>
              </w:rPr>
              <w:t>경로에 맞는 컨텐츠가 다운로드(</w:t>
            </w:r>
            <w: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 xml:space="preserve">Metadata </w:t>
            </w: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  <w:lang w:eastAsia="ko-KR"/>
              </w:rPr>
              <w:t>에 한에서.</w:t>
            </w:r>
            <w: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  <w:t>)</w:t>
            </w:r>
            <w:r>
              <w:rPr>
                <w:rFonts w:ascii="맑은 고딕" w:eastAsia="맑은 고딕" w:hAnsi="맑은 고딕" w:hint="eastAsia"/>
                <w:color w:val="000000"/>
                <w:sz w:val="16"/>
                <w:szCs w:val="16"/>
                <w:lang w:eastAsia="ko-KR"/>
              </w:rPr>
              <w:t xml:space="preserve"> </w:t>
            </w:r>
          </w:p>
          <w:p w:rsidR="00EF2157" w:rsidRDefault="00EF2157" w:rsidP="00DA0638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</w:p>
          <w:p w:rsidR="00EF2157" w:rsidRPr="00FF2201" w:rsidRDefault="00EF2157" w:rsidP="00EF2157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</w:p>
        </w:tc>
      </w:tr>
      <w:tr w:rsidR="00EF2157" w:rsidRPr="00FF2201" w:rsidTr="00DA0638">
        <w:tc>
          <w:tcPr>
            <w:tcW w:w="683" w:type="dxa"/>
            <w:shd w:val="clear" w:color="auto" w:fill="4472C4"/>
            <w:vAlign w:val="center"/>
          </w:tcPr>
          <w:p w:rsidR="00EF2157" w:rsidRPr="00FF2201" w:rsidRDefault="00EF2157" w:rsidP="00DA0638">
            <w:pPr>
              <w:jc w:val="center"/>
              <w:rPr>
                <w:rFonts w:ascii="맑은 고딕" w:eastAsia="맑은 고딕" w:hAnsi="맑은 고딕"/>
                <w:b/>
                <w:color w:val="FFFFFF"/>
                <w:sz w:val="18"/>
                <w:szCs w:val="18"/>
                <w:lang w:eastAsia="ko-KR"/>
              </w:rPr>
            </w:pPr>
          </w:p>
        </w:tc>
        <w:tc>
          <w:tcPr>
            <w:tcW w:w="8173" w:type="dxa"/>
            <w:gridSpan w:val="3"/>
            <w:shd w:val="clear" w:color="auto" w:fill="FFFFFF"/>
          </w:tcPr>
          <w:p w:rsidR="00EF2157" w:rsidRPr="00FF2201" w:rsidRDefault="00EF2157" w:rsidP="00DA0638">
            <w:pPr>
              <w:rPr>
                <w:rFonts w:ascii="맑은 고딕" w:eastAsia="맑은 고딕" w:hAnsi="맑은 고딕"/>
                <w:color w:val="000000"/>
                <w:sz w:val="16"/>
                <w:szCs w:val="16"/>
                <w:lang w:eastAsia="ko-KR"/>
              </w:rPr>
            </w:pPr>
          </w:p>
        </w:tc>
      </w:tr>
    </w:tbl>
    <w:p w:rsidR="00EF2157" w:rsidRPr="00FF2201" w:rsidRDefault="00EF2157" w:rsidP="00EF2157">
      <w:pPr>
        <w:rPr>
          <w:rFonts w:ascii="맑은 고딕" w:eastAsia="맑은 고딕" w:hAnsi="맑은 고딕"/>
          <w:lang w:eastAsia="ko-KR"/>
        </w:rPr>
      </w:pPr>
    </w:p>
    <w:p w:rsidR="00EF2157" w:rsidRPr="00FF2201" w:rsidRDefault="00EF2157" w:rsidP="00EF2157">
      <w:pPr>
        <w:rPr>
          <w:rFonts w:ascii="맑은 고딕" w:eastAsia="맑은 고딕" w:hAnsi="맑은 고딕"/>
          <w:lang w:eastAsia="ko-KR"/>
        </w:rPr>
      </w:pPr>
    </w:p>
    <w:p w:rsidR="00EF2157" w:rsidRPr="00FF2201" w:rsidRDefault="00EF2157" w:rsidP="003F476D">
      <w:pPr>
        <w:rPr>
          <w:rFonts w:ascii="맑은 고딕" w:eastAsia="맑은 고딕" w:hAnsi="맑은 고딕"/>
          <w:lang w:eastAsia="ko-KR"/>
        </w:rPr>
      </w:pPr>
    </w:p>
    <w:sectPr w:rsidR="00EF2157" w:rsidRPr="00FF2201" w:rsidSect="00B45B74">
      <w:headerReference w:type="default" r:id="rId9"/>
      <w:footerReference w:type="default" r:id="rId10"/>
      <w:pgSz w:w="12240" w:h="15840" w:code="1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1564C" w:rsidRDefault="00E1564C">
      <w:pPr>
        <w:spacing w:line="240" w:lineRule="auto"/>
      </w:pPr>
      <w:r>
        <w:separator/>
      </w:r>
    </w:p>
  </w:endnote>
  <w:endnote w:type="continuationSeparator" w:id="0">
    <w:p w:rsidR="00E1564C" w:rsidRDefault="00E156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바탕체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Nanum Gothic">
    <w:panose1 w:val="020D0604000000000000"/>
    <w:charset w:val="81"/>
    <w:family w:val="swiss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E3169" w:rsidRDefault="007E77F7">
    <w:pPr>
      <w:pStyle w:val="af"/>
      <w:tabs>
        <w:tab w:val="clear" w:pos="8640"/>
        <w:tab w:val="right" w:pos="9356"/>
      </w:tabs>
      <w:rPr>
        <w:lang w:eastAsia="ko-KR"/>
      </w:rPr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-62865</wp:posOffset>
              </wp:positionH>
              <wp:positionV relativeFrom="paragraph">
                <wp:posOffset>-73660</wp:posOffset>
              </wp:positionV>
              <wp:extent cx="6057900" cy="0"/>
              <wp:effectExtent l="0" t="0" r="0" b="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D3CDC9" id="Line 1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95pt,-5.8pt" to="472.05pt,-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">
              <o:lock v:ext="edit" shapetype="f"/>
            </v:line>
          </w:pict>
        </mc:Fallback>
      </mc:AlternateContent>
    </w:r>
    <w:r w:rsidR="00BE3169">
      <w:rPr>
        <w:sz w:val="16"/>
        <w:lang w:eastAsia="ko-KR"/>
      </w:rPr>
      <w:tab/>
      <w:t xml:space="preserve">Page </w:t>
    </w:r>
    <w:r w:rsidR="00BE3169">
      <w:rPr>
        <w:rStyle w:val="af0"/>
        <w:sz w:val="16"/>
      </w:rPr>
      <w:fldChar w:fldCharType="begin"/>
    </w:r>
    <w:r w:rsidR="00BE3169">
      <w:rPr>
        <w:rStyle w:val="af0"/>
        <w:sz w:val="16"/>
        <w:lang w:eastAsia="ko-KR"/>
      </w:rPr>
      <w:instrText xml:space="preserve"> PAGE </w:instrText>
    </w:r>
    <w:r w:rsidR="00BE3169">
      <w:rPr>
        <w:rStyle w:val="af0"/>
        <w:sz w:val="16"/>
      </w:rPr>
      <w:fldChar w:fldCharType="separate"/>
    </w:r>
    <w:r w:rsidR="00BB4547">
      <w:rPr>
        <w:rStyle w:val="af0"/>
        <w:noProof/>
        <w:sz w:val="16"/>
        <w:lang w:eastAsia="ko-KR"/>
      </w:rPr>
      <w:t>7</w:t>
    </w:r>
    <w:r w:rsidR="00BE3169">
      <w:rPr>
        <w:rStyle w:val="af0"/>
        <w:sz w:val="16"/>
      </w:rPr>
      <w:fldChar w:fldCharType="end"/>
    </w:r>
    <w:r w:rsidR="00BE3169">
      <w:rPr>
        <w:sz w:val="16"/>
        <w:lang w:eastAsia="ko-K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1564C" w:rsidRDefault="00E1564C">
      <w:pPr>
        <w:spacing w:line="240" w:lineRule="auto"/>
      </w:pPr>
      <w:r>
        <w:separator/>
      </w:r>
    </w:p>
  </w:footnote>
  <w:footnote w:type="continuationSeparator" w:id="0">
    <w:p w:rsidR="00E1564C" w:rsidRDefault="00E156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56" w:type="dxa"/>
      <w:tblInd w:w="108" w:type="dxa"/>
      <w:tblBorders>
        <w:top w:val="single" w:sz="12" w:space="0" w:color="auto"/>
        <w:left w:val="single" w:sz="12" w:space="0" w:color="auto"/>
        <w:right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2835"/>
      <w:gridCol w:w="1560"/>
      <w:gridCol w:w="1275"/>
      <w:gridCol w:w="2127"/>
      <w:gridCol w:w="1559"/>
    </w:tblGrid>
    <w:tr w:rsidR="00BE3169">
      <w:trPr>
        <w:cantSplit/>
        <w:trHeight w:val="261"/>
      </w:trPr>
      <w:tc>
        <w:tcPr>
          <w:tcW w:w="4395" w:type="dxa"/>
          <w:gridSpan w:val="2"/>
          <w:vMerge w:val="restart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6" w:space="0" w:color="auto"/>
          </w:tcBorders>
        </w:tcPr>
        <w:p w:rsidR="00BE3169" w:rsidRDefault="00523D39">
          <w:pPr>
            <w:pStyle w:val="ae"/>
            <w:spacing w:before="60" w:after="40"/>
            <w:ind w:right="72"/>
            <w:jc w:val="center"/>
            <w:rPr>
              <w:rFonts w:eastAsia="돋움체"/>
              <w:sz w:val="28"/>
              <w:szCs w:val="28"/>
              <w:lang w:eastAsia="ko-KR"/>
            </w:rPr>
          </w:pPr>
          <w:proofErr w:type="spellStart"/>
          <w:r>
            <w:rPr>
              <w:rFonts w:eastAsia="돋움체" w:hint="eastAsia"/>
              <w:b/>
              <w:sz w:val="28"/>
              <w:szCs w:val="28"/>
              <w:lang w:eastAsia="ko-KR"/>
            </w:rPr>
            <w:t>복합컨텐츠</w:t>
          </w:r>
          <w:proofErr w:type="spellEnd"/>
          <w:r>
            <w:rPr>
              <w:rFonts w:eastAsia="돋움체" w:hint="eastAsia"/>
              <w:b/>
              <w:sz w:val="28"/>
              <w:szCs w:val="28"/>
              <w:lang w:eastAsia="ko-KR"/>
            </w:rPr>
            <w:t xml:space="preserve"> </w:t>
          </w:r>
          <w:r w:rsidR="00C46741">
            <w:rPr>
              <w:rFonts w:eastAsia="돋움체" w:hint="eastAsia"/>
              <w:b/>
              <w:sz w:val="28"/>
              <w:szCs w:val="28"/>
              <w:lang w:eastAsia="ko-KR"/>
            </w:rPr>
            <w:t>검색</w:t>
          </w:r>
          <w:r w:rsidR="00C46741">
            <w:rPr>
              <w:rFonts w:eastAsia="돋움체" w:hint="eastAsia"/>
              <w:b/>
              <w:sz w:val="28"/>
              <w:szCs w:val="28"/>
              <w:lang w:eastAsia="ko-KR"/>
            </w:rPr>
            <w:t xml:space="preserve"> </w:t>
          </w:r>
          <w:r w:rsidR="00C46741">
            <w:rPr>
              <w:rFonts w:eastAsia="돋움체"/>
              <w:b/>
              <w:sz w:val="28"/>
              <w:szCs w:val="28"/>
              <w:lang w:eastAsia="ko-KR"/>
            </w:rPr>
            <w:t>API</w:t>
          </w:r>
        </w:p>
      </w:tc>
      <w:tc>
        <w:tcPr>
          <w:tcW w:w="4961" w:type="dxa"/>
          <w:gridSpan w:val="3"/>
          <w:tcBorders>
            <w:top w:val="single" w:sz="12" w:space="0" w:color="auto"/>
            <w:left w:val="nil"/>
            <w:bottom w:val="single" w:sz="4" w:space="0" w:color="auto"/>
          </w:tcBorders>
          <w:vAlign w:val="center"/>
        </w:tcPr>
        <w:p w:rsidR="00BE3169" w:rsidRDefault="00BE3169" w:rsidP="00E506A3">
          <w:pPr>
            <w:pStyle w:val="ae"/>
            <w:tabs>
              <w:tab w:val="left" w:pos="1135"/>
            </w:tabs>
            <w:ind w:left="34" w:right="72"/>
            <w:jc w:val="both"/>
            <w:rPr>
              <w:bCs/>
              <w:lang w:eastAsia="ko-KR"/>
            </w:rPr>
          </w:pPr>
          <w:r>
            <w:rPr>
              <w:rFonts w:eastAsia="돋움체" w:hint="eastAsia"/>
              <w:bCs/>
              <w:lang w:eastAsia="ko-KR"/>
            </w:rPr>
            <w:t>프로젝트</w:t>
          </w:r>
          <w:r>
            <w:rPr>
              <w:rFonts w:eastAsia="돋움체" w:hint="eastAsia"/>
              <w:bCs/>
              <w:lang w:eastAsia="ko-KR"/>
            </w:rPr>
            <w:t xml:space="preserve"> </w:t>
          </w:r>
          <w:r>
            <w:rPr>
              <w:rFonts w:eastAsia="돋움체" w:hint="eastAsia"/>
              <w:bCs/>
              <w:lang w:eastAsia="ko-KR"/>
            </w:rPr>
            <w:t>명</w:t>
          </w:r>
          <w:r>
            <w:rPr>
              <w:rFonts w:eastAsia="돋움체" w:hint="eastAsia"/>
              <w:bCs/>
              <w:lang w:eastAsia="ko-KR"/>
            </w:rPr>
            <w:t xml:space="preserve">: </w:t>
          </w:r>
          <w:r w:rsidR="00523D39">
            <w:rPr>
              <w:rFonts w:eastAsia="돋움체" w:hint="eastAsia"/>
              <w:bCs/>
              <w:lang w:eastAsia="ko-KR"/>
            </w:rPr>
            <w:t>실시간</w:t>
          </w:r>
          <w:r w:rsidR="00523D39">
            <w:rPr>
              <w:rFonts w:eastAsia="돋움체" w:hint="eastAsia"/>
              <w:bCs/>
              <w:lang w:eastAsia="ko-KR"/>
            </w:rPr>
            <w:t xml:space="preserve"> </w:t>
          </w:r>
          <w:r w:rsidR="00523D39">
            <w:rPr>
              <w:rFonts w:eastAsia="돋움체" w:hint="eastAsia"/>
              <w:bCs/>
              <w:lang w:eastAsia="ko-KR"/>
            </w:rPr>
            <w:t>대용량</w:t>
          </w:r>
          <w:r w:rsidR="00523D39">
            <w:rPr>
              <w:rFonts w:eastAsia="돋움체" w:hint="eastAsia"/>
              <w:bCs/>
              <w:lang w:eastAsia="ko-KR"/>
            </w:rPr>
            <w:t xml:space="preserve"> </w:t>
          </w:r>
          <w:r w:rsidR="00523D39">
            <w:rPr>
              <w:rFonts w:eastAsia="돋움체" w:hint="eastAsia"/>
              <w:bCs/>
              <w:lang w:eastAsia="ko-KR"/>
            </w:rPr>
            <w:t>유통을</w:t>
          </w:r>
          <w:r w:rsidR="00523D39">
            <w:rPr>
              <w:rFonts w:eastAsia="돋움체" w:hint="eastAsia"/>
              <w:bCs/>
              <w:lang w:eastAsia="ko-KR"/>
            </w:rPr>
            <w:t xml:space="preserve"> </w:t>
          </w:r>
          <w:r w:rsidR="00523D39">
            <w:rPr>
              <w:rFonts w:eastAsia="돋움체" w:hint="eastAsia"/>
              <w:bCs/>
              <w:lang w:eastAsia="ko-KR"/>
            </w:rPr>
            <w:t>위한</w:t>
          </w:r>
          <w:r w:rsidR="00523D39">
            <w:rPr>
              <w:rFonts w:eastAsia="돋움체" w:hint="eastAsia"/>
              <w:bCs/>
              <w:lang w:eastAsia="ko-KR"/>
            </w:rPr>
            <w:t xml:space="preserve"> </w:t>
          </w:r>
          <w:r w:rsidR="00523D39">
            <w:rPr>
              <w:rFonts w:eastAsia="돋움체" w:hint="eastAsia"/>
              <w:bCs/>
              <w:lang w:eastAsia="ko-KR"/>
            </w:rPr>
            <w:t>온</w:t>
          </w:r>
          <w:r w:rsidR="00523D39">
            <w:rPr>
              <w:rFonts w:eastAsia="돋움체" w:hint="eastAsia"/>
              <w:bCs/>
              <w:lang w:eastAsia="ko-KR"/>
            </w:rPr>
            <w:t>-</w:t>
          </w:r>
          <w:r w:rsidR="00523D39">
            <w:rPr>
              <w:rFonts w:eastAsia="돋움체" w:hint="eastAsia"/>
              <w:bCs/>
              <w:lang w:eastAsia="ko-KR"/>
            </w:rPr>
            <w:t>오프하이브리드</w:t>
          </w:r>
          <w:r w:rsidR="00523D39">
            <w:rPr>
              <w:rFonts w:eastAsia="돋움체" w:hint="eastAsia"/>
              <w:bCs/>
              <w:lang w:eastAsia="ko-KR"/>
            </w:rPr>
            <w:t xml:space="preserve"> </w:t>
          </w:r>
          <w:proofErr w:type="spellStart"/>
          <w:r w:rsidR="00523D39">
            <w:rPr>
              <w:rFonts w:eastAsia="돋움체" w:hint="eastAsia"/>
              <w:bCs/>
              <w:lang w:eastAsia="ko-KR"/>
            </w:rPr>
            <w:t>블록체인</w:t>
          </w:r>
          <w:proofErr w:type="spellEnd"/>
          <w:r w:rsidR="00523D39">
            <w:rPr>
              <w:rFonts w:eastAsia="돋움체" w:hint="eastAsia"/>
              <w:bCs/>
              <w:lang w:eastAsia="ko-KR"/>
            </w:rPr>
            <w:t xml:space="preserve"> </w:t>
          </w:r>
          <w:r w:rsidR="00523D39">
            <w:rPr>
              <w:rFonts w:eastAsia="돋움체" w:hint="eastAsia"/>
              <w:bCs/>
              <w:lang w:eastAsia="ko-KR"/>
            </w:rPr>
            <w:t>기술개발</w:t>
          </w:r>
        </w:p>
      </w:tc>
    </w:tr>
    <w:tr w:rsidR="00BE3169">
      <w:trPr>
        <w:cantSplit/>
        <w:trHeight w:val="281"/>
      </w:trPr>
      <w:tc>
        <w:tcPr>
          <w:tcW w:w="4395" w:type="dxa"/>
          <w:gridSpan w:val="2"/>
          <w:vMerge/>
          <w:tcBorders>
            <w:left w:val="single" w:sz="12" w:space="0" w:color="auto"/>
            <w:bottom w:val="nil"/>
            <w:right w:val="single" w:sz="6" w:space="0" w:color="auto"/>
          </w:tcBorders>
        </w:tcPr>
        <w:p w:rsidR="00BE3169" w:rsidRDefault="00BE3169">
          <w:pPr>
            <w:pStyle w:val="ae"/>
            <w:spacing w:before="60" w:after="40"/>
            <w:ind w:right="72"/>
            <w:jc w:val="center"/>
            <w:rPr>
              <w:lang w:eastAsia="ko-KR"/>
            </w:rPr>
          </w:pPr>
        </w:p>
      </w:tc>
      <w:tc>
        <w:tcPr>
          <w:tcW w:w="4961" w:type="dxa"/>
          <w:gridSpan w:val="3"/>
          <w:tcBorders>
            <w:top w:val="nil"/>
            <w:left w:val="nil"/>
            <w:bottom w:val="nil"/>
          </w:tcBorders>
          <w:vAlign w:val="center"/>
        </w:tcPr>
        <w:p w:rsidR="00BE3169" w:rsidRDefault="00BE3169" w:rsidP="004367F4">
          <w:pPr>
            <w:pStyle w:val="ae"/>
            <w:ind w:firstLineChars="17" w:firstLine="34"/>
            <w:jc w:val="both"/>
            <w:rPr>
              <w:rFonts w:eastAsia="바탕체"/>
              <w:lang w:eastAsia="ko-KR"/>
            </w:rPr>
          </w:pPr>
          <w:r>
            <w:rPr>
              <w:rFonts w:eastAsia="돋움체" w:hint="eastAsia"/>
              <w:lang w:eastAsia="ko-KR"/>
            </w:rPr>
            <w:t>시스템</w:t>
          </w:r>
          <w:r>
            <w:rPr>
              <w:rFonts w:eastAsia="돋움체" w:hint="eastAsia"/>
              <w:lang w:eastAsia="ko-KR"/>
            </w:rPr>
            <w:t xml:space="preserve"> </w:t>
          </w:r>
          <w:r>
            <w:rPr>
              <w:rFonts w:eastAsia="돋움체" w:hint="eastAsia"/>
              <w:lang w:eastAsia="ko-KR"/>
            </w:rPr>
            <w:t>명</w:t>
          </w:r>
          <w:r>
            <w:rPr>
              <w:rFonts w:eastAsia="돋움체" w:hint="eastAsia"/>
              <w:lang w:eastAsia="ko-KR"/>
            </w:rPr>
            <w:t xml:space="preserve">    : </w:t>
          </w:r>
          <w:proofErr w:type="spellStart"/>
          <w:r w:rsidR="00C95E9B">
            <w:rPr>
              <w:rFonts w:eastAsia="돋움체" w:hint="eastAsia"/>
              <w:lang w:eastAsia="ko-KR"/>
            </w:rPr>
            <w:t>복합컨텐츠</w:t>
          </w:r>
          <w:proofErr w:type="spellEnd"/>
          <w:r w:rsidR="00C95E9B">
            <w:rPr>
              <w:rFonts w:eastAsia="돋움체" w:hint="eastAsia"/>
              <w:lang w:eastAsia="ko-KR"/>
            </w:rPr>
            <w:t xml:space="preserve"> </w:t>
          </w:r>
          <w:r w:rsidR="007D6735">
            <w:rPr>
              <w:rFonts w:eastAsia="돋움체" w:hint="eastAsia"/>
              <w:lang w:eastAsia="ko-KR"/>
            </w:rPr>
            <w:t>검색</w:t>
          </w:r>
          <w:r w:rsidR="00C95E9B">
            <w:rPr>
              <w:rFonts w:eastAsia="돋움체"/>
              <w:lang w:eastAsia="ko-KR"/>
            </w:rPr>
            <w:t>API</w:t>
          </w:r>
        </w:p>
      </w:tc>
    </w:tr>
    <w:tr w:rsidR="00BE3169">
      <w:trPr>
        <w:cantSplit/>
      </w:trPr>
      <w:tc>
        <w:tcPr>
          <w:tcW w:w="2835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4" w:space="0" w:color="auto"/>
          </w:tcBorders>
        </w:tcPr>
        <w:p w:rsidR="00BE3169" w:rsidRDefault="00BE3169">
          <w:pPr>
            <w:pStyle w:val="ae"/>
            <w:tabs>
              <w:tab w:val="left" w:pos="1135"/>
            </w:tabs>
            <w:ind w:right="72"/>
            <w:jc w:val="both"/>
            <w:rPr>
              <w:rFonts w:ascii="돋움체" w:eastAsia="돋움체" w:hAnsi="돋움체"/>
              <w:bCs/>
              <w:sz w:val="16"/>
              <w:lang w:eastAsia="ko-KR"/>
            </w:rPr>
          </w:pPr>
          <w:r>
            <w:rPr>
              <w:rFonts w:ascii="돋움체" w:eastAsia="돋움체" w:hAnsi="돋움체" w:hint="eastAsia"/>
              <w:bCs/>
              <w:sz w:val="16"/>
              <w:lang w:eastAsia="ko-KR"/>
            </w:rPr>
            <w:t>단계 명: 아키텍처단계</w:t>
          </w:r>
        </w:p>
      </w:tc>
      <w:tc>
        <w:tcPr>
          <w:tcW w:w="2835" w:type="dxa"/>
          <w:gridSpan w:val="2"/>
          <w:tcBorders>
            <w:top w:val="single" w:sz="6" w:space="0" w:color="auto"/>
            <w:left w:val="single" w:sz="4" w:space="0" w:color="auto"/>
            <w:bottom w:val="single" w:sz="6" w:space="0" w:color="auto"/>
            <w:right w:val="single" w:sz="4" w:space="0" w:color="auto"/>
          </w:tcBorders>
        </w:tcPr>
        <w:p w:rsidR="00BE3169" w:rsidRDefault="00BE3169">
          <w:pPr>
            <w:pStyle w:val="ae"/>
            <w:tabs>
              <w:tab w:val="left" w:pos="1135"/>
            </w:tabs>
            <w:ind w:right="72"/>
            <w:jc w:val="both"/>
            <w:rPr>
              <w:rFonts w:ascii="돋움체" w:eastAsia="돋움체" w:hAnsi="돋움체"/>
              <w:bCs/>
              <w:sz w:val="16"/>
              <w:lang w:eastAsia="ko-KR"/>
            </w:rPr>
          </w:pPr>
          <w:r>
            <w:rPr>
              <w:rFonts w:ascii="돋움체" w:eastAsia="돋움체" w:hAnsi="돋움체" w:hint="eastAsia"/>
              <w:bCs/>
              <w:sz w:val="16"/>
              <w:lang w:eastAsia="ko-KR"/>
            </w:rPr>
            <w:t xml:space="preserve">활동 명: </w:t>
          </w:r>
          <w:r w:rsidR="007302A8">
            <w:rPr>
              <w:rFonts w:ascii="돋움체" w:eastAsia="돋움체" w:hAnsi="돋움체" w:hint="eastAsia"/>
              <w:bCs/>
              <w:sz w:val="16"/>
              <w:lang w:eastAsia="ko-KR"/>
            </w:rPr>
            <w:t>명세서 정의</w:t>
          </w:r>
        </w:p>
      </w:tc>
      <w:tc>
        <w:tcPr>
          <w:tcW w:w="3686" w:type="dxa"/>
          <w:gridSpan w:val="2"/>
          <w:tcBorders>
            <w:top w:val="single" w:sz="4" w:space="0" w:color="auto"/>
            <w:left w:val="single" w:sz="4" w:space="0" w:color="auto"/>
            <w:bottom w:val="single" w:sz="6" w:space="0" w:color="auto"/>
            <w:right w:val="single" w:sz="12" w:space="0" w:color="auto"/>
          </w:tcBorders>
        </w:tcPr>
        <w:p w:rsidR="00BE3169" w:rsidRDefault="00BE3169" w:rsidP="00FB3A39">
          <w:pPr>
            <w:pStyle w:val="ae"/>
            <w:tabs>
              <w:tab w:val="left" w:pos="1134"/>
            </w:tabs>
            <w:spacing w:before="60"/>
            <w:ind w:left="32" w:right="74"/>
            <w:jc w:val="both"/>
            <w:rPr>
              <w:rFonts w:ascii="돋움체" w:eastAsia="돋움체" w:hAnsi="돋움체"/>
              <w:sz w:val="16"/>
              <w:lang w:eastAsia="ko-KR"/>
            </w:rPr>
          </w:pPr>
          <w:r>
            <w:rPr>
              <w:rFonts w:ascii="돋움체" w:eastAsia="돋움체" w:hAnsi="돋움체" w:hint="eastAsia"/>
              <w:sz w:val="16"/>
              <w:lang w:eastAsia="ko-KR"/>
            </w:rPr>
            <w:t xml:space="preserve">작업 명: </w:t>
          </w:r>
          <w:r w:rsidR="007D6735">
            <w:rPr>
              <w:rFonts w:ascii="돋움체" w:eastAsia="돋움체" w:hAnsi="돋움체" w:hint="eastAsia"/>
              <w:sz w:val="16"/>
              <w:lang w:eastAsia="ko-KR"/>
            </w:rPr>
            <w:t>검색시스템</w:t>
          </w:r>
          <w:r w:rsidR="007302A8">
            <w:rPr>
              <w:rFonts w:ascii="돋움체" w:eastAsia="돋움체" w:hAnsi="돋움체" w:hint="eastAsia"/>
              <w:sz w:val="16"/>
              <w:lang w:eastAsia="ko-KR"/>
            </w:rPr>
            <w:t xml:space="preserve"> 명세서</w:t>
          </w:r>
        </w:p>
      </w:tc>
    </w:tr>
    <w:tr w:rsidR="00BE3169">
      <w:trPr>
        <w:cantSplit/>
      </w:trPr>
      <w:tc>
        <w:tcPr>
          <w:tcW w:w="2835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6" w:space="0" w:color="auto"/>
          </w:tcBorders>
        </w:tcPr>
        <w:p w:rsidR="00BE3169" w:rsidRDefault="00BE3169">
          <w:pPr>
            <w:pStyle w:val="ae"/>
            <w:tabs>
              <w:tab w:val="left" w:pos="1134"/>
            </w:tabs>
            <w:spacing w:before="60"/>
            <w:ind w:right="74"/>
            <w:rPr>
              <w:rFonts w:ascii="돋움체" w:eastAsia="돋움체" w:hAnsi="돋움체"/>
              <w:sz w:val="16"/>
              <w:lang w:eastAsia="ko-KR"/>
            </w:rPr>
          </w:pPr>
          <w:r>
            <w:rPr>
              <w:rFonts w:ascii="돋움체" w:eastAsia="돋움체" w:hAnsi="돋움체" w:hint="eastAsia"/>
              <w:sz w:val="16"/>
              <w:lang w:eastAsia="ko-KR"/>
            </w:rPr>
            <w:t>문서번호 :  D110</w:t>
          </w:r>
        </w:p>
      </w:tc>
      <w:tc>
        <w:tcPr>
          <w:tcW w:w="2835" w:type="dxa"/>
          <w:gridSpan w:val="2"/>
          <w:tcBorders>
            <w:top w:val="single" w:sz="6" w:space="0" w:color="auto"/>
            <w:left w:val="nil"/>
            <w:bottom w:val="single" w:sz="12" w:space="0" w:color="auto"/>
            <w:right w:val="nil"/>
          </w:tcBorders>
        </w:tcPr>
        <w:p w:rsidR="00BE3169" w:rsidRDefault="00BE3169" w:rsidP="00B05252">
          <w:pPr>
            <w:pStyle w:val="ae"/>
            <w:tabs>
              <w:tab w:val="left" w:pos="1134"/>
            </w:tabs>
            <w:spacing w:before="60"/>
            <w:ind w:left="-6" w:right="74"/>
            <w:jc w:val="both"/>
            <w:rPr>
              <w:rFonts w:ascii="돋움체" w:eastAsia="돋움체" w:hAnsi="돋움체"/>
              <w:sz w:val="16"/>
              <w:lang w:eastAsia="ko-KR"/>
            </w:rPr>
          </w:pPr>
          <w:r>
            <w:rPr>
              <w:rFonts w:ascii="돋움체" w:eastAsia="돋움체" w:hAnsi="돋움체" w:hint="eastAsia"/>
              <w:sz w:val="16"/>
              <w:lang w:eastAsia="ko-KR"/>
            </w:rPr>
            <w:t xml:space="preserve">작성자 : </w:t>
          </w:r>
          <w:proofErr w:type="spellStart"/>
          <w:r>
            <w:rPr>
              <w:rFonts w:ascii="돋움체" w:eastAsia="돋움체" w:hAnsi="돋움체"/>
              <w:sz w:val="16"/>
              <w:lang w:eastAsia="ko-KR"/>
            </w:rPr>
            <w:t>정신영</w:t>
          </w:r>
          <w:proofErr w:type="spellEnd"/>
        </w:p>
      </w:tc>
      <w:tc>
        <w:tcPr>
          <w:tcW w:w="2127" w:type="dxa"/>
          <w:tcBorders>
            <w:top w:val="single" w:sz="6" w:space="0" w:color="auto"/>
            <w:left w:val="single" w:sz="6" w:space="0" w:color="auto"/>
            <w:bottom w:val="single" w:sz="12" w:space="0" w:color="auto"/>
            <w:right w:val="single" w:sz="4" w:space="0" w:color="auto"/>
          </w:tcBorders>
        </w:tcPr>
        <w:p w:rsidR="00BE3169" w:rsidRDefault="00BE3169" w:rsidP="00DD0B12">
          <w:pPr>
            <w:pStyle w:val="ae"/>
            <w:tabs>
              <w:tab w:val="left" w:pos="1134"/>
            </w:tabs>
            <w:spacing w:before="60"/>
            <w:ind w:left="32" w:right="74"/>
            <w:jc w:val="both"/>
            <w:rPr>
              <w:rFonts w:ascii="돋움체" w:eastAsia="돋움체" w:hAnsi="돋움체"/>
              <w:sz w:val="16"/>
              <w:lang w:eastAsia="ko-KR"/>
            </w:rPr>
          </w:pPr>
          <w:r>
            <w:rPr>
              <w:rFonts w:ascii="돋움체" w:eastAsia="돋움체" w:hAnsi="돋움체" w:hint="eastAsia"/>
              <w:sz w:val="16"/>
              <w:lang w:eastAsia="ko-KR"/>
            </w:rPr>
            <w:t>작성일</w:t>
          </w:r>
          <w:r>
            <w:rPr>
              <w:rFonts w:ascii="돋움체" w:eastAsia="돋움체" w:hAnsi="돋움체"/>
              <w:sz w:val="16"/>
              <w:lang w:eastAsia="ko-KR"/>
            </w:rPr>
            <w:t>:</w:t>
          </w:r>
          <w:r>
            <w:rPr>
              <w:rFonts w:ascii="돋움체" w:eastAsia="돋움체" w:hAnsi="돋움체" w:hint="eastAsia"/>
              <w:sz w:val="16"/>
              <w:lang w:eastAsia="ko-KR"/>
            </w:rPr>
            <w:t xml:space="preserve"> </w:t>
          </w:r>
          <w:r>
            <w:rPr>
              <w:rFonts w:ascii="돋움체" w:eastAsia="돋움체" w:hAnsi="돋움체"/>
              <w:sz w:val="16"/>
              <w:lang w:eastAsia="ko-KR"/>
            </w:rPr>
            <w:t xml:space="preserve"> </w:t>
          </w:r>
          <w:r>
            <w:rPr>
              <w:rFonts w:ascii="돋움체" w:eastAsia="돋움체" w:hAnsi="돋움체" w:hint="eastAsia"/>
              <w:sz w:val="16"/>
              <w:lang w:eastAsia="ko-KR"/>
            </w:rPr>
            <w:t>20</w:t>
          </w:r>
          <w:r w:rsidR="00243F90">
            <w:rPr>
              <w:rFonts w:ascii="돋움체" w:eastAsia="돋움체" w:hAnsi="돋움체"/>
              <w:sz w:val="16"/>
              <w:lang w:eastAsia="ko-KR"/>
            </w:rPr>
            <w:t>20</w:t>
          </w:r>
          <w:r>
            <w:rPr>
              <w:rFonts w:ascii="돋움체" w:eastAsia="돋움체" w:hAnsi="돋움체" w:hint="eastAsia"/>
              <w:sz w:val="16"/>
              <w:lang w:eastAsia="ko-KR"/>
            </w:rPr>
            <w:t>/</w:t>
          </w:r>
          <w:r w:rsidR="00142864">
            <w:rPr>
              <w:rFonts w:ascii="돋움체" w:eastAsia="돋움체" w:hAnsi="돋움체"/>
              <w:sz w:val="16"/>
              <w:lang w:eastAsia="ko-KR"/>
            </w:rPr>
            <w:t>08</w:t>
          </w:r>
          <w:r>
            <w:rPr>
              <w:rFonts w:ascii="돋움체" w:eastAsia="돋움체" w:hAnsi="돋움체" w:hint="eastAsia"/>
              <w:sz w:val="16"/>
              <w:lang w:eastAsia="ko-KR"/>
            </w:rPr>
            <w:t>/</w:t>
          </w:r>
          <w:r w:rsidR="00243F90">
            <w:rPr>
              <w:rFonts w:ascii="돋움체" w:eastAsia="돋움체" w:hAnsi="돋움체"/>
              <w:sz w:val="16"/>
              <w:lang w:eastAsia="ko-KR"/>
            </w:rPr>
            <w:t>20</w:t>
          </w:r>
        </w:p>
      </w:tc>
      <w:tc>
        <w:tcPr>
          <w:tcW w:w="1559" w:type="dxa"/>
          <w:tcBorders>
            <w:top w:val="single" w:sz="6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:rsidR="00BE3169" w:rsidRDefault="00BE3169">
          <w:pPr>
            <w:pStyle w:val="ae"/>
            <w:tabs>
              <w:tab w:val="left" w:pos="1134"/>
            </w:tabs>
            <w:spacing w:before="60"/>
            <w:ind w:left="32" w:right="74"/>
            <w:jc w:val="both"/>
            <w:rPr>
              <w:rFonts w:ascii="돋움체" w:eastAsia="돋움체" w:hAnsi="돋움체"/>
              <w:sz w:val="16"/>
              <w:lang w:eastAsia="ko-KR"/>
            </w:rPr>
          </w:pPr>
          <w:r>
            <w:rPr>
              <w:rFonts w:ascii="돋움체" w:eastAsia="돋움체" w:hAnsi="돋움체" w:hint="eastAsia"/>
              <w:sz w:val="16"/>
              <w:lang w:eastAsia="ko-KR"/>
            </w:rPr>
            <w:t>버전</w:t>
          </w:r>
          <w:r>
            <w:rPr>
              <w:rFonts w:ascii="돋움체" w:eastAsia="돋움체" w:hAnsi="돋움체"/>
              <w:sz w:val="16"/>
              <w:lang w:eastAsia="ko-KR"/>
            </w:rPr>
            <w:t>:</w:t>
          </w:r>
          <w:r>
            <w:rPr>
              <w:rFonts w:ascii="돋움체" w:eastAsia="돋움체" w:hAnsi="돋움체" w:hint="eastAsia"/>
              <w:sz w:val="16"/>
              <w:lang w:eastAsia="ko-KR"/>
            </w:rPr>
            <w:t xml:space="preserve"> </w:t>
          </w:r>
          <w:r>
            <w:rPr>
              <w:rFonts w:ascii="돋움체" w:eastAsia="돋움체" w:hAnsi="돋움체"/>
              <w:sz w:val="16"/>
              <w:lang w:eastAsia="ko-KR"/>
            </w:rPr>
            <w:t xml:space="preserve"> </w:t>
          </w:r>
          <w:r w:rsidR="007D3DBC">
            <w:rPr>
              <w:rFonts w:ascii="돋움체" w:eastAsia="돋움체" w:hAnsi="돋움체"/>
              <w:sz w:val="16"/>
              <w:lang w:eastAsia="ko-KR"/>
            </w:rPr>
            <w:t>0</w:t>
          </w:r>
          <w:r w:rsidR="007E77F7">
            <w:rPr>
              <w:rFonts w:ascii="돋움체" w:eastAsia="돋움체" w:hAnsi="돋움체"/>
              <w:sz w:val="16"/>
              <w:lang w:eastAsia="ko-KR"/>
            </w:rPr>
            <w:t>.</w:t>
          </w:r>
          <w:r w:rsidR="00454F9D">
            <w:rPr>
              <w:rFonts w:ascii="돋움체" w:eastAsia="돋움체" w:hAnsi="돋움체"/>
              <w:sz w:val="16"/>
              <w:lang w:eastAsia="ko-KR"/>
            </w:rPr>
            <w:t>6</w:t>
          </w:r>
        </w:p>
      </w:tc>
    </w:tr>
  </w:tbl>
  <w:p w:rsidR="00BE3169" w:rsidRDefault="00BE3169">
    <w:pPr>
      <w:pStyle w:val="ae"/>
      <w:rPr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2394503E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E91EA0"/>
    <w:multiLevelType w:val="hybridMultilevel"/>
    <w:tmpl w:val="27428D90"/>
    <w:lvl w:ilvl="0" w:tplc="62C490D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ahom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1874DD0"/>
    <w:multiLevelType w:val="multilevel"/>
    <w:tmpl w:val="88BE5AFC"/>
    <w:lvl w:ilvl="0">
      <w:start w:val="1"/>
      <w:numFmt w:val="decimal"/>
      <w:pStyle w:val="Appendix1"/>
      <w:lvlText w:val="%1.    "/>
      <w:lvlJc w:val="left"/>
      <w:pPr>
        <w:tabs>
          <w:tab w:val="num" w:pos="72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4567A5F"/>
    <w:multiLevelType w:val="hybridMultilevel"/>
    <w:tmpl w:val="A1446036"/>
    <w:lvl w:ilvl="0" w:tplc="E9F02698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082E7B14"/>
    <w:multiLevelType w:val="singleLevel"/>
    <w:tmpl w:val="67DCC99A"/>
    <w:lvl w:ilvl="0">
      <w:start w:val="1"/>
      <w:numFmt w:val="bullet"/>
      <w:pStyle w:val="a"/>
      <w:lvlText w:val="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6" w15:restartNumberingAfterBreak="0">
    <w:nsid w:val="0E771081"/>
    <w:multiLevelType w:val="hybridMultilevel"/>
    <w:tmpl w:val="B5EEFED8"/>
    <w:lvl w:ilvl="0" w:tplc="E9F02698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10147E94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8" w15:restartNumberingAfterBreak="0">
    <w:nsid w:val="15B57C32"/>
    <w:multiLevelType w:val="hybridMultilevel"/>
    <w:tmpl w:val="BD98FF30"/>
    <w:lvl w:ilvl="0" w:tplc="701415D8">
      <w:start w:val="1"/>
      <w:numFmt w:val="decimal"/>
      <w:pStyle w:val="a0"/>
      <w:lvlText w:val="표 %1."/>
      <w:lvlJc w:val="left"/>
      <w:pPr>
        <w:tabs>
          <w:tab w:val="num" w:pos="1480"/>
        </w:tabs>
        <w:ind w:left="800" w:hanging="400"/>
      </w:pPr>
      <w:rPr>
        <w:rFonts w:eastAsia="돋움체" w:hint="eastAsia"/>
        <w:b/>
        <w:i w:val="0"/>
      </w:rPr>
    </w:lvl>
    <w:lvl w:ilvl="1" w:tplc="799854A4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89E24156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CAEC264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18A7E1E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D152B8CC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F0F80ED2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97E8354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A27609C8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" w15:restartNumberingAfterBreak="0">
    <w:nsid w:val="1B177F2F"/>
    <w:multiLevelType w:val="hybridMultilevel"/>
    <w:tmpl w:val="0DEA0D20"/>
    <w:lvl w:ilvl="0" w:tplc="E9F02698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21E86A30"/>
    <w:multiLevelType w:val="hybridMultilevel"/>
    <w:tmpl w:val="FB7EB0D6"/>
    <w:lvl w:ilvl="0" w:tplc="E9F02698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30277574"/>
    <w:multiLevelType w:val="hybridMultilevel"/>
    <w:tmpl w:val="63C6198A"/>
    <w:lvl w:ilvl="0" w:tplc="E9F02698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1D20EDC"/>
    <w:multiLevelType w:val="hybridMultilevel"/>
    <w:tmpl w:val="D3863EEC"/>
    <w:lvl w:ilvl="0" w:tplc="829AEABC">
      <w:start w:val="2"/>
      <w:numFmt w:val="bullet"/>
      <w:lvlText w:val=""/>
      <w:lvlJc w:val="left"/>
      <w:pPr>
        <w:ind w:left="108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3" w15:restartNumberingAfterBreak="0">
    <w:nsid w:val="33BA1A82"/>
    <w:multiLevelType w:val="singleLevel"/>
    <w:tmpl w:val="F87C3AE6"/>
    <w:lvl w:ilvl="0">
      <w:start w:val="1"/>
      <w:numFmt w:val="bullet"/>
      <w:pStyle w:val="a1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sz w:val="20"/>
      </w:rPr>
    </w:lvl>
  </w:abstractNum>
  <w:abstractNum w:abstractNumId="14" w15:restartNumberingAfterBreak="0">
    <w:nsid w:val="38706354"/>
    <w:multiLevelType w:val="hybridMultilevel"/>
    <w:tmpl w:val="3252D44E"/>
    <w:lvl w:ilvl="0" w:tplc="21B456F4">
      <w:numFmt w:val="bullet"/>
      <w:lvlText w:val="-"/>
      <w:lvlJc w:val="left"/>
      <w:pPr>
        <w:ind w:left="4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0" w:hanging="400"/>
      </w:pPr>
      <w:rPr>
        <w:rFonts w:ascii="Wingdings" w:hAnsi="Wingdings" w:hint="default"/>
      </w:rPr>
    </w:lvl>
  </w:abstractNum>
  <w:abstractNum w:abstractNumId="15" w15:restartNumberingAfterBreak="0">
    <w:nsid w:val="399F458F"/>
    <w:multiLevelType w:val="singleLevel"/>
    <w:tmpl w:val="DC66DFD8"/>
    <w:lvl w:ilvl="0">
      <w:start w:val="1"/>
      <w:numFmt w:val="bullet"/>
      <w:pStyle w:val="a2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6" w15:restartNumberingAfterBreak="0">
    <w:nsid w:val="3A016F8B"/>
    <w:multiLevelType w:val="singleLevel"/>
    <w:tmpl w:val="9FC6E31C"/>
    <w:lvl w:ilvl="0">
      <w:start w:val="1"/>
      <w:numFmt w:val="bullet"/>
      <w:pStyle w:val="a3"/>
      <w:lvlText w:val=""/>
      <w:lvlJc w:val="left"/>
      <w:pPr>
        <w:tabs>
          <w:tab w:val="num" w:pos="814"/>
        </w:tabs>
        <w:ind w:left="425" w:firstLine="29"/>
      </w:pPr>
      <w:rPr>
        <w:rFonts w:ascii="Wingdings" w:hAnsi="Wingdings" w:hint="default"/>
        <w:sz w:val="20"/>
      </w:rPr>
    </w:lvl>
  </w:abstractNum>
  <w:abstractNum w:abstractNumId="17" w15:restartNumberingAfterBreak="0">
    <w:nsid w:val="5DB6507E"/>
    <w:multiLevelType w:val="singleLevel"/>
    <w:tmpl w:val="CB6EBB40"/>
    <w:lvl w:ilvl="0">
      <w:start w:val="1"/>
      <w:numFmt w:val="bullet"/>
      <w:pStyle w:val="-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sz w:val="16"/>
      </w:rPr>
    </w:lvl>
  </w:abstractNum>
  <w:abstractNum w:abstractNumId="18" w15:restartNumberingAfterBreak="0">
    <w:nsid w:val="5EA47D2C"/>
    <w:multiLevelType w:val="hybridMultilevel"/>
    <w:tmpl w:val="727EAA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5913340"/>
    <w:multiLevelType w:val="singleLevel"/>
    <w:tmpl w:val="D4648E24"/>
    <w:lvl w:ilvl="0">
      <w:start w:val="2"/>
      <w:numFmt w:val="lowerRoman"/>
      <w:pStyle w:val="a4"/>
      <w:lvlText w:val="%1"/>
      <w:lvlJc w:val="left"/>
      <w:pPr>
        <w:tabs>
          <w:tab w:val="num" w:pos="947"/>
        </w:tabs>
        <w:ind w:left="340" w:hanging="113"/>
      </w:pPr>
      <w:rPr>
        <w:rFonts w:hint="eastAsia"/>
        <w:b w:val="0"/>
        <w:i w:val="0"/>
      </w:rPr>
    </w:lvl>
  </w:abstractNum>
  <w:abstractNum w:abstractNumId="20" w15:restartNumberingAfterBreak="0">
    <w:nsid w:val="6B0916C0"/>
    <w:multiLevelType w:val="singleLevel"/>
    <w:tmpl w:val="2EBC3AB0"/>
    <w:lvl w:ilvl="0">
      <w:start w:val="1"/>
      <w:numFmt w:val="bullet"/>
      <w:pStyle w:val="4-chojh"/>
      <w:lvlText w:val="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sz w:val="16"/>
      </w:rPr>
    </w:lvl>
  </w:abstractNum>
  <w:abstractNum w:abstractNumId="21" w15:restartNumberingAfterBreak="0">
    <w:nsid w:val="6C5D0B62"/>
    <w:multiLevelType w:val="singleLevel"/>
    <w:tmpl w:val="9CECB356"/>
    <w:lvl w:ilvl="0">
      <w:start w:val="1"/>
      <w:numFmt w:val="bullet"/>
      <w:pStyle w:val="a5"/>
      <w:lvlText w:val=""/>
      <w:lvlJc w:val="left"/>
      <w:pPr>
        <w:tabs>
          <w:tab w:val="num" w:pos="786"/>
        </w:tabs>
        <w:ind w:left="709" w:hanging="283"/>
      </w:pPr>
      <w:rPr>
        <w:rFonts w:ascii="Wingdings" w:hAnsi="Wingdings" w:hint="default"/>
        <w:sz w:val="16"/>
      </w:rPr>
    </w:lvl>
  </w:abstractNum>
  <w:abstractNum w:abstractNumId="22" w15:restartNumberingAfterBreak="0">
    <w:nsid w:val="6D29063C"/>
    <w:multiLevelType w:val="hybridMultilevel"/>
    <w:tmpl w:val="A442244E"/>
    <w:lvl w:ilvl="0" w:tplc="E9F02698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6D8D16F6"/>
    <w:multiLevelType w:val="singleLevel"/>
    <w:tmpl w:val="13285CCC"/>
    <w:lvl w:ilvl="0">
      <w:start w:val="1"/>
      <w:numFmt w:val="bullet"/>
      <w:pStyle w:val="10"/>
      <w:lvlText w:val=""/>
      <w:lvlJc w:val="left"/>
      <w:pPr>
        <w:tabs>
          <w:tab w:val="num" w:pos="417"/>
        </w:tabs>
        <w:ind w:left="340" w:hanging="283"/>
      </w:pPr>
      <w:rPr>
        <w:rFonts w:ascii="Wingdings" w:hAnsi="Wingdings" w:hint="default"/>
        <w:sz w:val="10"/>
      </w:rPr>
    </w:lvl>
  </w:abstractNum>
  <w:abstractNum w:abstractNumId="24" w15:restartNumberingAfterBreak="0">
    <w:nsid w:val="71F04460"/>
    <w:multiLevelType w:val="singleLevel"/>
    <w:tmpl w:val="7104471A"/>
    <w:lvl w:ilvl="0">
      <w:start w:val="1"/>
      <w:numFmt w:val="bullet"/>
      <w:pStyle w:val="3-chojh"/>
      <w:lvlText w:val=""/>
      <w:lvlJc w:val="left"/>
      <w:pPr>
        <w:tabs>
          <w:tab w:val="num" w:pos="786"/>
        </w:tabs>
        <w:ind w:left="709" w:hanging="283"/>
      </w:pPr>
      <w:rPr>
        <w:rFonts w:ascii="Wingdings" w:hAnsi="Wingdings" w:hint="default"/>
        <w:sz w:val="16"/>
      </w:rPr>
    </w:lvl>
  </w:abstractNum>
  <w:abstractNum w:abstractNumId="25" w15:restartNumberingAfterBreak="0">
    <w:nsid w:val="7217378B"/>
    <w:multiLevelType w:val="hybridMultilevel"/>
    <w:tmpl w:val="0C6A9B16"/>
    <w:lvl w:ilvl="0" w:tplc="E9F02698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26" w15:restartNumberingAfterBreak="0">
    <w:nsid w:val="75A7463D"/>
    <w:multiLevelType w:val="singleLevel"/>
    <w:tmpl w:val="05700E5C"/>
    <w:lvl w:ilvl="0">
      <w:start w:val="1"/>
      <w:numFmt w:val="bullet"/>
      <w:pStyle w:val="a6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sz w:val="16"/>
      </w:rPr>
    </w:lvl>
  </w:abstractNum>
  <w:abstractNum w:abstractNumId="27" w15:restartNumberingAfterBreak="0">
    <w:nsid w:val="78CB665E"/>
    <w:multiLevelType w:val="singleLevel"/>
    <w:tmpl w:val="7ED2B38E"/>
    <w:lvl w:ilvl="0">
      <w:start w:val="1"/>
      <w:numFmt w:val="bullet"/>
      <w:pStyle w:val="2-chojh"/>
      <w:lvlText w:val=""/>
      <w:lvlJc w:val="left"/>
      <w:pPr>
        <w:tabs>
          <w:tab w:val="num" w:pos="814"/>
        </w:tabs>
        <w:ind w:left="737" w:hanging="283"/>
      </w:pPr>
      <w:rPr>
        <w:rFonts w:ascii="Wingdings" w:hAnsi="Wingdings" w:hint="default"/>
        <w:sz w:val="16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-"/>
        <w:legacy w:legacy="1" w:legacySpace="0" w:legacyIndent="284"/>
        <w:lvlJc w:val="left"/>
        <w:pPr>
          <w:ind w:left="993" w:hanging="284"/>
        </w:pPr>
        <w:rPr>
          <w:rFonts w:ascii="굴림체" w:eastAsia="굴림체" w:hint="eastAsia"/>
        </w:rPr>
      </w:lvl>
    </w:lvlOverride>
  </w:num>
  <w:num w:numId="3">
    <w:abstractNumId w:val="24"/>
  </w:num>
  <w:num w:numId="4">
    <w:abstractNumId w:val="20"/>
  </w:num>
  <w:num w:numId="5">
    <w:abstractNumId w:val="27"/>
  </w:num>
  <w:num w:numId="6">
    <w:abstractNumId w:val="7"/>
  </w:num>
  <w:num w:numId="7">
    <w:abstractNumId w:val="23"/>
  </w:num>
  <w:num w:numId="8">
    <w:abstractNumId w:val="16"/>
  </w:num>
  <w:num w:numId="9">
    <w:abstractNumId w:val="15"/>
  </w:num>
  <w:num w:numId="10">
    <w:abstractNumId w:val="13"/>
  </w:num>
  <w:num w:numId="11">
    <w:abstractNumId w:val="17"/>
  </w:num>
  <w:num w:numId="12">
    <w:abstractNumId w:val="19"/>
  </w:num>
  <w:num w:numId="13">
    <w:abstractNumId w:val="5"/>
  </w:num>
  <w:num w:numId="14">
    <w:abstractNumId w:val="21"/>
  </w:num>
  <w:num w:numId="15">
    <w:abstractNumId w:val="26"/>
  </w:num>
  <w:num w:numId="16">
    <w:abstractNumId w:val="8"/>
  </w:num>
  <w:num w:numId="17">
    <w:abstractNumId w:val="3"/>
  </w:num>
  <w:num w:numId="18">
    <w:abstractNumId w:val="22"/>
  </w:num>
  <w:num w:numId="19">
    <w:abstractNumId w:val="9"/>
  </w:num>
  <w:num w:numId="20">
    <w:abstractNumId w:val="25"/>
  </w:num>
  <w:num w:numId="21">
    <w:abstractNumId w:val="4"/>
  </w:num>
  <w:num w:numId="22">
    <w:abstractNumId w:val="11"/>
  </w:num>
  <w:num w:numId="23">
    <w:abstractNumId w:val="6"/>
  </w:num>
  <w:num w:numId="24">
    <w:abstractNumId w:val="10"/>
  </w:num>
  <w:num w:numId="25">
    <w:abstractNumId w:val="18"/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  <w:num w:numId="28">
    <w:abstractNumId w:val="12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embedSystem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041"/>
    <w:rsid w:val="00000CB5"/>
    <w:rsid w:val="00004464"/>
    <w:rsid w:val="00004B93"/>
    <w:rsid w:val="00004C09"/>
    <w:rsid w:val="00011800"/>
    <w:rsid w:val="000128E7"/>
    <w:rsid w:val="000137EF"/>
    <w:rsid w:val="00013927"/>
    <w:rsid w:val="00013FB4"/>
    <w:rsid w:val="000154E6"/>
    <w:rsid w:val="00017126"/>
    <w:rsid w:val="00017AEA"/>
    <w:rsid w:val="00017FDD"/>
    <w:rsid w:val="00020EA1"/>
    <w:rsid w:val="00021D69"/>
    <w:rsid w:val="0002267B"/>
    <w:rsid w:val="00027A98"/>
    <w:rsid w:val="00032DB4"/>
    <w:rsid w:val="00034793"/>
    <w:rsid w:val="00035643"/>
    <w:rsid w:val="0003587A"/>
    <w:rsid w:val="0003633A"/>
    <w:rsid w:val="00046D93"/>
    <w:rsid w:val="00047691"/>
    <w:rsid w:val="00047858"/>
    <w:rsid w:val="00047C0F"/>
    <w:rsid w:val="00054416"/>
    <w:rsid w:val="00054450"/>
    <w:rsid w:val="00054678"/>
    <w:rsid w:val="00054C3E"/>
    <w:rsid w:val="00055722"/>
    <w:rsid w:val="00056589"/>
    <w:rsid w:val="00061666"/>
    <w:rsid w:val="000619C6"/>
    <w:rsid w:val="00065B69"/>
    <w:rsid w:val="00066383"/>
    <w:rsid w:val="0006678B"/>
    <w:rsid w:val="0006793E"/>
    <w:rsid w:val="00067BEB"/>
    <w:rsid w:val="00070DA0"/>
    <w:rsid w:val="000729A2"/>
    <w:rsid w:val="00073E11"/>
    <w:rsid w:val="00075273"/>
    <w:rsid w:val="000755A5"/>
    <w:rsid w:val="00075F9E"/>
    <w:rsid w:val="00076E64"/>
    <w:rsid w:val="0008123A"/>
    <w:rsid w:val="00081AEB"/>
    <w:rsid w:val="000848C5"/>
    <w:rsid w:val="00084DF1"/>
    <w:rsid w:val="00091B23"/>
    <w:rsid w:val="00091C0F"/>
    <w:rsid w:val="00092A2E"/>
    <w:rsid w:val="00092ED8"/>
    <w:rsid w:val="00097B73"/>
    <w:rsid w:val="00097D95"/>
    <w:rsid w:val="000A027D"/>
    <w:rsid w:val="000B4791"/>
    <w:rsid w:val="000B48EA"/>
    <w:rsid w:val="000B7BD7"/>
    <w:rsid w:val="000C23F9"/>
    <w:rsid w:val="000C3F61"/>
    <w:rsid w:val="000C5A63"/>
    <w:rsid w:val="000C7A91"/>
    <w:rsid w:val="000D1D24"/>
    <w:rsid w:val="000D3272"/>
    <w:rsid w:val="000D3A5E"/>
    <w:rsid w:val="000D594A"/>
    <w:rsid w:val="000D7264"/>
    <w:rsid w:val="000E1B62"/>
    <w:rsid w:val="000E4261"/>
    <w:rsid w:val="000E4355"/>
    <w:rsid w:val="000E6A6F"/>
    <w:rsid w:val="000F016A"/>
    <w:rsid w:val="000F01AC"/>
    <w:rsid w:val="000F0B3D"/>
    <w:rsid w:val="000F0C22"/>
    <w:rsid w:val="000F1352"/>
    <w:rsid w:val="000F1F5A"/>
    <w:rsid w:val="000F212B"/>
    <w:rsid w:val="000F4641"/>
    <w:rsid w:val="000F5E12"/>
    <w:rsid w:val="00102214"/>
    <w:rsid w:val="001045E1"/>
    <w:rsid w:val="0010460D"/>
    <w:rsid w:val="001063E6"/>
    <w:rsid w:val="00110597"/>
    <w:rsid w:val="00115DD7"/>
    <w:rsid w:val="00117E7A"/>
    <w:rsid w:val="001241D6"/>
    <w:rsid w:val="00131F24"/>
    <w:rsid w:val="001325A7"/>
    <w:rsid w:val="00134146"/>
    <w:rsid w:val="00134CC4"/>
    <w:rsid w:val="0013519D"/>
    <w:rsid w:val="00136341"/>
    <w:rsid w:val="00136EE3"/>
    <w:rsid w:val="001404BA"/>
    <w:rsid w:val="00140EED"/>
    <w:rsid w:val="00141983"/>
    <w:rsid w:val="0014275D"/>
    <w:rsid w:val="00142864"/>
    <w:rsid w:val="001429CA"/>
    <w:rsid w:val="00147A6C"/>
    <w:rsid w:val="00150BF9"/>
    <w:rsid w:val="0015165E"/>
    <w:rsid w:val="00151813"/>
    <w:rsid w:val="0015488C"/>
    <w:rsid w:val="00160D8F"/>
    <w:rsid w:val="00161478"/>
    <w:rsid w:val="0016241A"/>
    <w:rsid w:val="001634D0"/>
    <w:rsid w:val="0016363A"/>
    <w:rsid w:val="00164C99"/>
    <w:rsid w:val="0016657D"/>
    <w:rsid w:val="0016799D"/>
    <w:rsid w:val="001719D0"/>
    <w:rsid w:val="001726BA"/>
    <w:rsid w:val="00172B05"/>
    <w:rsid w:val="001750DD"/>
    <w:rsid w:val="00177125"/>
    <w:rsid w:val="00177A15"/>
    <w:rsid w:val="00180874"/>
    <w:rsid w:val="00181F4D"/>
    <w:rsid w:val="00182AB9"/>
    <w:rsid w:val="00182E16"/>
    <w:rsid w:val="00183819"/>
    <w:rsid w:val="00185BEC"/>
    <w:rsid w:val="00186DFF"/>
    <w:rsid w:val="0019065D"/>
    <w:rsid w:val="00192A80"/>
    <w:rsid w:val="001958AB"/>
    <w:rsid w:val="001959D0"/>
    <w:rsid w:val="00195ED6"/>
    <w:rsid w:val="00197935"/>
    <w:rsid w:val="00197C36"/>
    <w:rsid w:val="001A0C79"/>
    <w:rsid w:val="001A1B27"/>
    <w:rsid w:val="001A51D7"/>
    <w:rsid w:val="001A6604"/>
    <w:rsid w:val="001A6B45"/>
    <w:rsid w:val="001B0A5A"/>
    <w:rsid w:val="001B2488"/>
    <w:rsid w:val="001B3EC9"/>
    <w:rsid w:val="001B7A8A"/>
    <w:rsid w:val="001C0FB7"/>
    <w:rsid w:val="001C36D3"/>
    <w:rsid w:val="001C3B53"/>
    <w:rsid w:val="001C45E7"/>
    <w:rsid w:val="001C5278"/>
    <w:rsid w:val="001D02BE"/>
    <w:rsid w:val="001D034D"/>
    <w:rsid w:val="001D0CBF"/>
    <w:rsid w:val="001D22A6"/>
    <w:rsid w:val="001D26B7"/>
    <w:rsid w:val="001D4016"/>
    <w:rsid w:val="001D56E4"/>
    <w:rsid w:val="001D5AA4"/>
    <w:rsid w:val="001D634A"/>
    <w:rsid w:val="001D6A18"/>
    <w:rsid w:val="001E029D"/>
    <w:rsid w:val="001E0895"/>
    <w:rsid w:val="001E1AEC"/>
    <w:rsid w:val="001E402E"/>
    <w:rsid w:val="001E49CE"/>
    <w:rsid w:val="001E7EF7"/>
    <w:rsid w:val="001F1A16"/>
    <w:rsid w:val="001F1D85"/>
    <w:rsid w:val="001F2DD2"/>
    <w:rsid w:val="001F5549"/>
    <w:rsid w:val="001F5591"/>
    <w:rsid w:val="001F6A40"/>
    <w:rsid w:val="001F789E"/>
    <w:rsid w:val="002021C4"/>
    <w:rsid w:val="002044CE"/>
    <w:rsid w:val="0020796C"/>
    <w:rsid w:val="00207A60"/>
    <w:rsid w:val="00207A85"/>
    <w:rsid w:val="00207D79"/>
    <w:rsid w:val="00212BEE"/>
    <w:rsid w:val="00214690"/>
    <w:rsid w:val="00216BFF"/>
    <w:rsid w:val="00216F70"/>
    <w:rsid w:val="002179E7"/>
    <w:rsid w:val="00223586"/>
    <w:rsid w:val="00226814"/>
    <w:rsid w:val="00226EF3"/>
    <w:rsid w:val="00232604"/>
    <w:rsid w:val="002368E6"/>
    <w:rsid w:val="00243F90"/>
    <w:rsid w:val="00244190"/>
    <w:rsid w:val="002445FA"/>
    <w:rsid w:val="00244BFE"/>
    <w:rsid w:val="002457A3"/>
    <w:rsid w:val="00245DB8"/>
    <w:rsid w:val="0024629F"/>
    <w:rsid w:val="00250B6C"/>
    <w:rsid w:val="00250F0F"/>
    <w:rsid w:val="002513CC"/>
    <w:rsid w:val="00251DB1"/>
    <w:rsid w:val="002537DD"/>
    <w:rsid w:val="00253983"/>
    <w:rsid w:val="002547FF"/>
    <w:rsid w:val="00254FF8"/>
    <w:rsid w:val="002557FE"/>
    <w:rsid w:val="002575BB"/>
    <w:rsid w:val="00260D38"/>
    <w:rsid w:val="00262263"/>
    <w:rsid w:val="0026380C"/>
    <w:rsid w:val="00270EFF"/>
    <w:rsid w:val="00274988"/>
    <w:rsid w:val="00277925"/>
    <w:rsid w:val="00287875"/>
    <w:rsid w:val="00291AFD"/>
    <w:rsid w:val="002957F0"/>
    <w:rsid w:val="002A0BC0"/>
    <w:rsid w:val="002A26F7"/>
    <w:rsid w:val="002A7161"/>
    <w:rsid w:val="002B097B"/>
    <w:rsid w:val="002B09D0"/>
    <w:rsid w:val="002B1AB9"/>
    <w:rsid w:val="002B25AB"/>
    <w:rsid w:val="002B38C1"/>
    <w:rsid w:val="002B7CE1"/>
    <w:rsid w:val="002C1381"/>
    <w:rsid w:val="002C20DE"/>
    <w:rsid w:val="002C2490"/>
    <w:rsid w:val="002C4E49"/>
    <w:rsid w:val="002C5BFF"/>
    <w:rsid w:val="002C633F"/>
    <w:rsid w:val="002C6BA3"/>
    <w:rsid w:val="002C79AF"/>
    <w:rsid w:val="002D28C9"/>
    <w:rsid w:val="002D521E"/>
    <w:rsid w:val="002D6666"/>
    <w:rsid w:val="002E0EBE"/>
    <w:rsid w:val="002E3588"/>
    <w:rsid w:val="002E41B2"/>
    <w:rsid w:val="002F10BD"/>
    <w:rsid w:val="002F4120"/>
    <w:rsid w:val="002F5155"/>
    <w:rsid w:val="002F52EF"/>
    <w:rsid w:val="002F701A"/>
    <w:rsid w:val="0030101F"/>
    <w:rsid w:val="00302F50"/>
    <w:rsid w:val="003068EA"/>
    <w:rsid w:val="00306A48"/>
    <w:rsid w:val="003071E0"/>
    <w:rsid w:val="00307CE5"/>
    <w:rsid w:val="00311D59"/>
    <w:rsid w:val="0031235D"/>
    <w:rsid w:val="00314C9A"/>
    <w:rsid w:val="0031577D"/>
    <w:rsid w:val="003179A5"/>
    <w:rsid w:val="00317B1E"/>
    <w:rsid w:val="003204FC"/>
    <w:rsid w:val="00320DE4"/>
    <w:rsid w:val="0032229D"/>
    <w:rsid w:val="00322815"/>
    <w:rsid w:val="003270A3"/>
    <w:rsid w:val="003271C9"/>
    <w:rsid w:val="00330182"/>
    <w:rsid w:val="00337C69"/>
    <w:rsid w:val="00341F9B"/>
    <w:rsid w:val="00343712"/>
    <w:rsid w:val="00346D8F"/>
    <w:rsid w:val="0034780D"/>
    <w:rsid w:val="003509F2"/>
    <w:rsid w:val="00350B88"/>
    <w:rsid w:val="00350BFB"/>
    <w:rsid w:val="00351FFD"/>
    <w:rsid w:val="00353494"/>
    <w:rsid w:val="00355455"/>
    <w:rsid w:val="003557B4"/>
    <w:rsid w:val="00355AC2"/>
    <w:rsid w:val="00365E24"/>
    <w:rsid w:val="0037089B"/>
    <w:rsid w:val="003712A5"/>
    <w:rsid w:val="003712D7"/>
    <w:rsid w:val="0037222B"/>
    <w:rsid w:val="00373366"/>
    <w:rsid w:val="003745F6"/>
    <w:rsid w:val="00377598"/>
    <w:rsid w:val="00380EA0"/>
    <w:rsid w:val="00383056"/>
    <w:rsid w:val="00384EEB"/>
    <w:rsid w:val="00385B7F"/>
    <w:rsid w:val="003860D1"/>
    <w:rsid w:val="00390507"/>
    <w:rsid w:val="00391020"/>
    <w:rsid w:val="003936F8"/>
    <w:rsid w:val="00393D1F"/>
    <w:rsid w:val="00396592"/>
    <w:rsid w:val="00397202"/>
    <w:rsid w:val="00397935"/>
    <w:rsid w:val="003979A1"/>
    <w:rsid w:val="00397E02"/>
    <w:rsid w:val="003A05D7"/>
    <w:rsid w:val="003A0B98"/>
    <w:rsid w:val="003A0E55"/>
    <w:rsid w:val="003A1B3C"/>
    <w:rsid w:val="003A23FC"/>
    <w:rsid w:val="003A41D1"/>
    <w:rsid w:val="003A4A32"/>
    <w:rsid w:val="003A4A5C"/>
    <w:rsid w:val="003A6603"/>
    <w:rsid w:val="003A7815"/>
    <w:rsid w:val="003B3D41"/>
    <w:rsid w:val="003B6EAD"/>
    <w:rsid w:val="003B7095"/>
    <w:rsid w:val="003B7312"/>
    <w:rsid w:val="003C00CF"/>
    <w:rsid w:val="003C04CD"/>
    <w:rsid w:val="003C3650"/>
    <w:rsid w:val="003C4294"/>
    <w:rsid w:val="003C49C7"/>
    <w:rsid w:val="003C505D"/>
    <w:rsid w:val="003C530B"/>
    <w:rsid w:val="003C5361"/>
    <w:rsid w:val="003C553E"/>
    <w:rsid w:val="003C5B86"/>
    <w:rsid w:val="003D126E"/>
    <w:rsid w:val="003D47B2"/>
    <w:rsid w:val="003D56DD"/>
    <w:rsid w:val="003D5CC4"/>
    <w:rsid w:val="003D7560"/>
    <w:rsid w:val="003E012B"/>
    <w:rsid w:val="003E02AA"/>
    <w:rsid w:val="003E0D3B"/>
    <w:rsid w:val="003E1261"/>
    <w:rsid w:val="003E484B"/>
    <w:rsid w:val="003E56DA"/>
    <w:rsid w:val="003F0D28"/>
    <w:rsid w:val="003F3A22"/>
    <w:rsid w:val="003F476D"/>
    <w:rsid w:val="003F5D46"/>
    <w:rsid w:val="00400364"/>
    <w:rsid w:val="004004D7"/>
    <w:rsid w:val="0040307D"/>
    <w:rsid w:val="00407602"/>
    <w:rsid w:val="00411024"/>
    <w:rsid w:val="00411A7C"/>
    <w:rsid w:val="00412E68"/>
    <w:rsid w:val="00414CD9"/>
    <w:rsid w:val="00414E64"/>
    <w:rsid w:val="00414EE8"/>
    <w:rsid w:val="004160DF"/>
    <w:rsid w:val="00416EC6"/>
    <w:rsid w:val="004170DE"/>
    <w:rsid w:val="004212F9"/>
    <w:rsid w:val="0042154B"/>
    <w:rsid w:val="00422095"/>
    <w:rsid w:val="00423923"/>
    <w:rsid w:val="00424951"/>
    <w:rsid w:val="00431A20"/>
    <w:rsid w:val="004322E8"/>
    <w:rsid w:val="00433F17"/>
    <w:rsid w:val="004367F4"/>
    <w:rsid w:val="00437623"/>
    <w:rsid w:val="00440AB0"/>
    <w:rsid w:val="00441A3A"/>
    <w:rsid w:val="00446F32"/>
    <w:rsid w:val="0044764B"/>
    <w:rsid w:val="0045121D"/>
    <w:rsid w:val="00451708"/>
    <w:rsid w:val="00451B7A"/>
    <w:rsid w:val="00452CEC"/>
    <w:rsid w:val="00454F9D"/>
    <w:rsid w:val="00455978"/>
    <w:rsid w:val="00463A92"/>
    <w:rsid w:val="004650CF"/>
    <w:rsid w:val="0046610A"/>
    <w:rsid w:val="00466374"/>
    <w:rsid w:val="00470A22"/>
    <w:rsid w:val="004746B7"/>
    <w:rsid w:val="00476AD0"/>
    <w:rsid w:val="004812C1"/>
    <w:rsid w:val="004871AF"/>
    <w:rsid w:val="00490FC9"/>
    <w:rsid w:val="0049193F"/>
    <w:rsid w:val="00491BDC"/>
    <w:rsid w:val="00492C1D"/>
    <w:rsid w:val="00494E2F"/>
    <w:rsid w:val="00496110"/>
    <w:rsid w:val="0049789D"/>
    <w:rsid w:val="00497C09"/>
    <w:rsid w:val="004A066B"/>
    <w:rsid w:val="004A0F89"/>
    <w:rsid w:val="004A430B"/>
    <w:rsid w:val="004A46E5"/>
    <w:rsid w:val="004A7847"/>
    <w:rsid w:val="004A7FEB"/>
    <w:rsid w:val="004B02BA"/>
    <w:rsid w:val="004B1149"/>
    <w:rsid w:val="004B14C3"/>
    <w:rsid w:val="004B1ADF"/>
    <w:rsid w:val="004B2A28"/>
    <w:rsid w:val="004B4512"/>
    <w:rsid w:val="004B4777"/>
    <w:rsid w:val="004B4FCE"/>
    <w:rsid w:val="004B6872"/>
    <w:rsid w:val="004C1DA6"/>
    <w:rsid w:val="004C228C"/>
    <w:rsid w:val="004C6164"/>
    <w:rsid w:val="004C68C4"/>
    <w:rsid w:val="004C7345"/>
    <w:rsid w:val="004C7974"/>
    <w:rsid w:val="004C7F98"/>
    <w:rsid w:val="004D055C"/>
    <w:rsid w:val="004D2759"/>
    <w:rsid w:val="004D2C76"/>
    <w:rsid w:val="004D2CF2"/>
    <w:rsid w:val="004D32A2"/>
    <w:rsid w:val="004D4EDA"/>
    <w:rsid w:val="004E123A"/>
    <w:rsid w:val="004E3581"/>
    <w:rsid w:val="004E4BE3"/>
    <w:rsid w:val="004E529B"/>
    <w:rsid w:val="004E78C9"/>
    <w:rsid w:val="004E7CC4"/>
    <w:rsid w:val="004F0C6B"/>
    <w:rsid w:val="004F161E"/>
    <w:rsid w:val="004F1E1F"/>
    <w:rsid w:val="004F2F44"/>
    <w:rsid w:val="004F577B"/>
    <w:rsid w:val="004F738B"/>
    <w:rsid w:val="004F7BF0"/>
    <w:rsid w:val="00500FCD"/>
    <w:rsid w:val="005026D6"/>
    <w:rsid w:val="005038D5"/>
    <w:rsid w:val="0050555B"/>
    <w:rsid w:val="00506C4F"/>
    <w:rsid w:val="0051071F"/>
    <w:rsid w:val="005120BE"/>
    <w:rsid w:val="00512912"/>
    <w:rsid w:val="0051371C"/>
    <w:rsid w:val="00514AF6"/>
    <w:rsid w:val="00514DEC"/>
    <w:rsid w:val="00515828"/>
    <w:rsid w:val="005175F8"/>
    <w:rsid w:val="00517FE5"/>
    <w:rsid w:val="00520174"/>
    <w:rsid w:val="00520F85"/>
    <w:rsid w:val="00523A42"/>
    <w:rsid w:val="00523D39"/>
    <w:rsid w:val="0052757A"/>
    <w:rsid w:val="0053318F"/>
    <w:rsid w:val="00534768"/>
    <w:rsid w:val="00534ED8"/>
    <w:rsid w:val="00535304"/>
    <w:rsid w:val="0053715A"/>
    <w:rsid w:val="00540F5B"/>
    <w:rsid w:val="00542394"/>
    <w:rsid w:val="0055138D"/>
    <w:rsid w:val="0055352B"/>
    <w:rsid w:val="00554BD6"/>
    <w:rsid w:val="00556521"/>
    <w:rsid w:val="00560780"/>
    <w:rsid w:val="00563B7D"/>
    <w:rsid w:val="0056481D"/>
    <w:rsid w:val="00564BE8"/>
    <w:rsid w:val="00565451"/>
    <w:rsid w:val="005666CF"/>
    <w:rsid w:val="005709F6"/>
    <w:rsid w:val="00570BC5"/>
    <w:rsid w:val="0057443B"/>
    <w:rsid w:val="00574D2F"/>
    <w:rsid w:val="00575FB0"/>
    <w:rsid w:val="0058170F"/>
    <w:rsid w:val="0058264C"/>
    <w:rsid w:val="00587EA0"/>
    <w:rsid w:val="00590EA2"/>
    <w:rsid w:val="00597CF9"/>
    <w:rsid w:val="005A255D"/>
    <w:rsid w:val="005A3283"/>
    <w:rsid w:val="005A3591"/>
    <w:rsid w:val="005A483E"/>
    <w:rsid w:val="005B0245"/>
    <w:rsid w:val="005B14B8"/>
    <w:rsid w:val="005B4636"/>
    <w:rsid w:val="005B49CA"/>
    <w:rsid w:val="005C0A14"/>
    <w:rsid w:val="005C2314"/>
    <w:rsid w:val="005C28CA"/>
    <w:rsid w:val="005C28E6"/>
    <w:rsid w:val="005C2EB7"/>
    <w:rsid w:val="005C3EC6"/>
    <w:rsid w:val="005C413F"/>
    <w:rsid w:val="005C41D4"/>
    <w:rsid w:val="005C5B64"/>
    <w:rsid w:val="005C6B0C"/>
    <w:rsid w:val="005C7482"/>
    <w:rsid w:val="005C7781"/>
    <w:rsid w:val="005D2D87"/>
    <w:rsid w:val="005D3791"/>
    <w:rsid w:val="005D784A"/>
    <w:rsid w:val="005E2A80"/>
    <w:rsid w:val="005F0532"/>
    <w:rsid w:val="005F2D74"/>
    <w:rsid w:val="005F6421"/>
    <w:rsid w:val="005F7B0D"/>
    <w:rsid w:val="0060370A"/>
    <w:rsid w:val="00603E29"/>
    <w:rsid w:val="006040C4"/>
    <w:rsid w:val="00604775"/>
    <w:rsid w:val="006067E0"/>
    <w:rsid w:val="00607618"/>
    <w:rsid w:val="00607759"/>
    <w:rsid w:val="00613F1A"/>
    <w:rsid w:val="00614199"/>
    <w:rsid w:val="00614208"/>
    <w:rsid w:val="006158D9"/>
    <w:rsid w:val="00621BC8"/>
    <w:rsid w:val="0062223C"/>
    <w:rsid w:val="006222EF"/>
    <w:rsid w:val="00622A8C"/>
    <w:rsid w:val="00623AFC"/>
    <w:rsid w:val="00623F05"/>
    <w:rsid w:val="00624249"/>
    <w:rsid w:val="00624446"/>
    <w:rsid w:val="00625BF8"/>
    <w:rsid w:val="00626900"/>
    <w:rsid w:val="00626B86"/>
    <w:rsid w:val="0063027B"/>
    <w:rsid w:val="006315A0"/>
    <w:rsid w:val="00631ADC"/>
    <w:rsid w:val="00632BCA"/>
    <w:rsid w:val="00632DA4"/>
    <w:rsid w:val="006347F3"/>
    <w:rsid w:val="00634CB5"/>
    <w:rsid w:val="00635355"/>
    <w:rsid w:val="006353B3"/>
    <w:rsid w:val="00636437"/>
    <w:rsid w:val="006368E7"/>
    <w:rsid w:val="00641FC2"/>
    <w:rsid w:val="0064355D"/>
    <w:rsid w:val="006455BF"/>
    <w:rsid w:val="00645A43"/>
    <w:rsid w:val="006470F5"/>
    <w:rsid w:val="00650443"/>
    <w:rsid w:val="006532CB"/>
    <w:rsid w:val="00657A92"/>
    <w:rsid w:val="00657D81"/>
    <w:rsid w:val="00657EC9"/>
    <w:rsid w:val="006625C8"/>
    <w:rsid w:val="00664CEC"/>
    <w:rsid w:val="006730E1"/>
    <w:rsid w:val="00674259"/>
    <w:rsid w:val="006747BB"/>
    <w:rsid w:val="006756C4"/>
    <w:rsid w:val="00676366"/>
    <w:rsid w:val="006766A7"/>
    <w:rsid w:val="00680582"/>
    <w:rsid w:val="00681C5E"/>
    <w:rsid w:val="00682991"/>
    <w:rsid w:val="0068397F"/>
    <w:rsid w:val="00687339"/>
    <w:rsid w:val="00691442"/>
    <w:rsid w:val="006921D2"/>
    <w:rsid w:val="00693EE5"/>
    <w:rsid w:val="006942A9"/>
    <w:rsid w:val="00696C6A"/>
    <w:rsid w:val="00696D35"/>
    <w:rsid w:val="006975B8"/>
    <w:rsid w:val="006A21A5"/>
    <w:rsid w:val="006A7488"/>
    <w:rsid w:val="006B2AD1"/>
    <w:rsid w:val="006B56EB"/>
    <w:rsid w:val="006B5789"/>
    <w:rsid w:val="006C17CC"/>
    <w:rsid w:val="006C4059"/>
    <w:rsid w:val="006C546E"/>
    <w:rsid w:val="006D02D7"/>
    <w:rsid w:val="006D0A2A"/>
    <w:rsid w:val="006D1804"/>
    <w:rsid w:val="006D3B6F"/>
    <w:rsid w:val="006D3BC2"/>
    <w:rsid w:val="006D5778"/>
    <w:rsid w:val="006D7B9B"/>
    <w:rsid w:val="006E158B"/>
    <w:rsid w:val="006E1728"/>
    <w:rsid w:val="006E3353"/>
    <w:rsid w:val="006E3C70"/>
    <w:rsid w:val="006E3CD5"/>
    <w:rsid w:val="006E3F46"/>
    <w:rsid w:val="006E69D6"/>
    <w:rsid w:val="006E6BB0"/>
    <w:rsid w:val="006F072C"/>
    <w:rsid w:val="006F0B1D"/>
    <w:rsid w:val="006F0CCF"/>
    <w:rsid w:val="006F1749"/>
    <w:rsid w:val="006F2D61"/>
    <w:rsid w:val="006F35C0"/>
    <w:rsid w:val="006F3CA8"/>
    <w:rsid w:val="006F42CF"/>
    <w:rsid w:val="006F57C7"/>
    <w:rsid w:val="007037B4"/>
    <w:rsid w:val="00705009"/>
    <w:rsid w:val="00711484"/>
    <w:rsid w:val="00711DC5"/>
    <w:rsid w:val="00712555"/>
    <w:rsid w:val="00721AAD"/>
    <w:rsid w:val="007253B2"/>
    <w:rsid w:val="00726538"/>
    <w:rsid w:val="00726ACA"/>
    <w:rsid w:val="00726EB6"/>
    <w:rsid w:val="00727B08"/>
    <w:rsid w:val="007302A8"/>
    <w:rsid w:val="0073358E"/>
    <w:rsid w:val="007340F1"/>
    <w:rsid w:val="00735331"/>
    <w:rsid w:val="00735974"/>
    <w:rsid w:val="00736CE2"/>
    <w:rsid w:val="00740D0B"/>
    <w:rsid w:val="0074188A"/>
    <w:rsid w:val="00743BAD"/>
    <w:rsid w:val="0074450A"/>
    <w:rsid w:val="007446D0"/>
    <w:rsid w:val="00744D50"/>
    <w:rsid w:val="00745661"/>
    <w:rsid w:val="00745980"/>
    <w:rsid w:val="007467D1"/>
    <w:rsid w:val="007474A1"/>
    <w:rsid w:val="00747590"/>
    <w:rsid w:val="00753296"/>
    <w:rsid w:val="0075413F"/>
    <w:rsid w:val="00754766"/>
    <w:rsid w:val="00757682"/>
    <w:rsid w:val="00757A45"/>
    <w:rsid w:val="007626DE"/>
    <w:rsid w:val="007631E2"/>
    <w:rsid w:val="007632F3"/>
    <w:rsid w:val="007647D8"/>
    <w:rsid w:val="00764D30"/>
    <w:rsid w:val="0076710B"/>
    <w:rsid w:val="00771144"/>
    <w:rsid w:val="00771D1E"/>
    <w:rsid w:val="0077279C"/>
    <w:rsid w:val="007729CD"/>
    <w:rsid w:val="0077401B"/>
    <w:rsid w:val="00774770"/>
    <w:rsid w:val="00774CE3"/>
    <w:rsid w:val="007756B9"/>
    <w:rsid w:val="00775B7B"/>
    <w:rsid w:val="00780549"/>
    <w:rsid w:val="007850B6"/>
    <w:rsid w:val="007861FA"/>
    <w:rsid w:val="0078678B"/>
    <w:rsid w:val="007867ED"/>
    <w:rsid w:val="00787E3A"/>
    <w:rsid w:val="007938F6"/>
    <w:rsid w:val="007943A7"/>
    <w:rsid w:val="00795365"/>
    <w:rsid w:val="007A0752"/>
    <w:rsid w:val="007A144B"/>
    <w:rsid w:val="007A158B"/>
    <w:rsid w:val="007A1CE6"/>
    <w:rsid w:val="007A5D0E"/>
    <w:rsid w:val="007A6AF5"/>
    <w:rsid w:val="007A7537"/>
    <w:rsid w:val="007B09D2"/>
    <w:rsid w:val="007B0E04"/>
    <w:rsid w:val="007B0FF6"/>
    <w:rsid w:val="007B1AA7"/>
    <w:rsid w:val="007B1F26"/>
    <w:rsid w:val="007B3789"/>
    <w:rsid w:val="007B413E"/>
    <w:rsid w:val="007B7685"/>
    <w:rsid w:val="007C31FC"/>
    <w:rsid w:val="007C36E3"/>
    <w:rsid w:val="007C5213"/>
    <w:rsid w:val="007D0546"/>
    <w:rsid w:val="007D0C45"/>
    <w:rsid w:val="007D3DBC"/>
    <w:rsid w:val="007D62C8"/>
    <w:rsid w:val="007D6735"/>
    <w:rsid w:val="007D6752"/>
    <w:rsid w:val="007D727F"/>
    <w:rsid w:val="007E1E61"/>
    <w:rsid w:val="007E28B6"/>
    <w:rsid w:val="007E29D3"/>
    <w:rsid w:val="007E3C2E"/>
    <w:rsid w:val="007E77F7"/>
    <w:rsid w:val="007F1F1D"/>
    <w:rsid w:val="007F2F9F"/>
    <w:rsid w:val="007F2FBD"/>
    <w:rsid w:val="007F34EE"/>
    <w:rsid w:val="007F7B56"/>
    <w:rsid w:val="00800656"/>
    <w:rsid w:val="00801C17"/>
    <w:rsid w:val="00803D2C"/>
    <w:rsid w:val="00804D26"/>
    <w:rsid w:val="00806B44"/>
    <w:rsid w:val="00816538"/>
    <w:rsid w:val="0082144A"/>
    <w:rsid w:val="00823A13"/>
    <w:rsid w:val="00823EF4"/>
    <w:rsid w:val="00823FD0"/>
    <w:rsid w:val="0083083B"/>
    <w:rsid w:val="00830854"/>
    <w:rsid w:val="00831562"/>
    <w:rsid w:val="00831BF6"/>
    <w:rsid w:val="00836156"/>
    <w:rsid w:val="008406FE"/>
    <w:rsid w:val="00842036"/>
    <w:rsid w:val="00842C1D"/>
    <w:rsid w:val="00844ED7"/>
    <w:rsid w:val="00846BF2"/>
    <w:rsid w:val="008529AA"/>
    <w:rsid w:val="00852A47"/>
    <w:rsid w:val="00855E31"/>
    <w:rsid w:val="00856610"/>
    <w:rsid w:val="00862118"/>
    <w:rsid w:val="0086400E"/>
    <w:rsid w:val="00864846"/>
    <w:rsid w:val="00866C42"/>
    <w:rsid w:val="00867223"/>
    <w:rsid w:val="008733C3"/>
    <w:rsid w:val="008739AD"/>
    <w:rsid w:val="008749F6"/>
    <w:rsid w:val="0087705A"/>
    <w:rsid w:val="0088061C"/>
    <w:rsid w:val="00883278"/>
    <w:rsid w:val="00885E3B"/>
    <w:rsid w:val="00886F7B"/>
    <w:rsid w:val="008900C4"/>
    <w:rsid w:val="0089474F"/>
    <w:rsid w:val="0089537E"/>
    <w:rsid w:val="00895EA8"/>
    <w:rsid w:val="008A114D"/>
    <w:rsid w:val="008A1248"/>
    <w:rsid w:val="008A12F9"/>
    <w:rsid w:val="008A188A"/>
    <w:rsid w:val="008A4620"/>
    <w:rsid w:val="008A599F"/>
    <w:rsid w:val="008A5BD4"/>
    <w:rsid w:val="008B486D"/>
    <w:rsid w:val="008B6775"/>
    <w:rsid w:val="008C0560"/>
    <w:rsid w:val="008C1335"/>
    <w:rsid w:val="008C17D4"/>
    <w:rsid w:val="008C254E"/>
    <w:rsid w:val="008C36BA"/>
    <w:rsid w:val="008C3CEB"/>
    <w:rsid w:val="008C59AF"/>
    <w:rsid w:val="008C6271"/>
    <w:rsid w:val="008D110A"/>
    <w:rsid w:val="008D1777"/>
    <w:rsid w:val="008D2113"/>
    <w:rsid w:val="008E0D2B"/>
    <w:rsid w:val="008E150E"/>
    <w:rsid w:val="008E7F3D"/>
    <w:rsid w:val="008F692E"/>
    <w:rsid w:val="00901DC0"/>
    <w:rsid w:val="00905549"/>
    <w:rsid w:val="00905686"/>
    <w:rsid w:val="0090728F"/>
    <w:rsid w:val="0091108A"/>
    <w:rsid w:val="00911BA1"/>
    <w:rsid w:val="009148EE"/>
    <w:rsid w:val="00916867"/>
    <w:rsid w:val="00916C7C"/>
    <w:rsid w:val="00920C24"/>
    <w:rsid w:val="00921006"/>
    <w:rsid w:val="00922766"/>
    <w:rsid w:val="00923470"/>
    <w:rsid w:val="009244F7"/>
    <w:rsid w:val="00930B14"/>
    <w:rsid w:val="009314CF"/>
    <w:rsid w:val="009324E1"/>
    <w:rsid w:val="009351B0"/>
    <w:rsid w:val="00935207"/>
    <w:rsid w:val="00935F53"/>
    <w:rsid w:val="00935FF2"/>
    <w:rsid w:val="009360F5"/>
    <w:rsid w:val="0093750E"/>
    <w:rsid w:val="00937C46"/>
    <w:rsid w:val="00942897"/>
    <w:rsid w:val="009433F1"/>
    <w:rsid w:val="0094379D"/>
    <w:rsid w:val="0094452C"/>
    <w:rsid w:val="009507DA"/>
    <w:rsid w:val="009521AB"/>
    <w:rsid w:val="00953877"/>
    <w:rsid w:val="009546AA"/>
    <w:rsid w:val="00956455"/>
    <w:rsid w:val="00957EEA"/>
    <w:rsid w:val="0096118E"/>
    <w:rsid w:val="009618D2"/>
    <w:rsid w:val="0097057B"/>
    <w:rsid w:val="009712A8"/>
    <w:rsid w:val="0097236E"/>
    <w:rsid w:val="009726A6"/>
    <w:rsid w:val="00974E11"/>
    <w:rsid w:val="0097616A"/>
    <w:rsid w:val="009772EB"/>
    <w:rsid w:val="00977A3A"/>
    <w:rsid w:val="009809D1"/>
    <w:rsid w:val="00981CBD"/>
    <w:rsid w:val="00981E5A"/>
    <w:rsid w:val="009833B6"/>
    <w:rsid w:val="00991AE1"/>
    <w:rsid w:val="00991C25"/>
    <w:rsid w:val="00993201"/>
    <w:rsid w:val="0099445F"/>
    <w:rsid w:val="009946DB"/>
    <w:rsid w:val="0099539E"/>
    <w:rsid w:val="009A5F95"/>
    <w:rsid w:val="009A7E1C"/>
    <w:rsid w:val="009B0847"/>
    <w:rsid w:val="009B22A7"/>
    <w:rsid w:val="009B2DC9"/>
    <w:rsid w:val="009B32F8"/>
    <w:rsid w:val="009C0492"/>
    <w:rsid w:val="009C1420"/>
    <w:rsid w:val="009C4877"/>
    <w:rsid w:val="009C5C03"/>
    <w:rsid w:val="009C6415"/>
    <w:rsid w:val="009C662E"/>
    <w:rsid w:val="009D17AF"/>
    <w:rsid w:val="009D2D5E"/>
    <w:rsid w:val="009D2D82"/>
    <w:rsid w:val="009D31AE"/>
    <w:rsid w:val="009D5C58"/>
    <w:rsid w:val="009D642D"/>
    <w:rsid w:val="009E4C51"/>
    <w:rsid w:val="009F0B4F"/>
    <w:rsid w:val="009F11BF"/>
    <w:rsid w:val="009F1251"/>
    <w:rsid w:val="009F1418"/>
    <w:rsid w:val="009F18FB"/>
    <w:rsid w:val="009F54FD"/>
    <w:rsid w:val="009F55C6"/>
    <w:rsid w:val="009F6D7D"/>
    <w:rsid w:val="00A00B13"/>
    <w:rsid w:val="00A0167C"/>
    <w:rsid w:val="00A03564"/>
    <w:rsid w:val="00A0534E"/>
    <w:rsid w:val="00A06C5E"/>
    <w:rsid w:val="00A1205B"/>
    <w:rsid w:val="00A13028"/>
    <w:rsid w:val="00A13D50"/>
    <w:rsid w:val="00A1548A"/>
    <w:rsid w:val="00A16278"/>
    <w:rsid w:val="00A16C42"/>
    <w:rsid w:val="00A22FAA"/>
    <w:rsid w:val="00A314CB"/>
    <w:rsid w:val="00A347CA"/>
    <w:rsid w:val="00A34F88"/>
    <w:rsid w:val="00A40086"/>
    <w:rsid w:val="00A446CB"/>
    <w:rsid w:val="00A46537"/>
    <w:rsid w:val="00A5364E"/>
    <w:rsid w:val="00A53DE2"/>
    <w:rsid w:val="00A56531"/>
    <w:rsid w:val="00A56AD0"/>
    <w:rsid w:val="00A64A3E"/>
    <w:rsid w:val="00A71342"/>
    <w:rsid w:val="00A71843"/>
    <w:rsid w:val="00A71F54"/>
    <w:rsid w:val="00A77413"/>
    <w:rsid w:val="00A77972"/>
    <w:rsid w:val="00A8176A"/>
    <w:rsid w:val="00A81D69"/>
    <w:rsid w:val="00A82666"/>
    <w:rsid w:val="00A839D3"/>
    <w:rsid w:val="00A83B56"/>
    <w:rsid w:val="00A877A9"/>
    <w:rsid w:val="00A87879"/>
    <w:rsid w:val="00A904C9"/>
    <w:rsid w:val="00A91990"/>
    <w:rsid w:val="00A95896"/>
    <w:rsid w:val="00A96692"/>
    <w:rsid w:val="00AA0DF7"/>
    <w:rsid w:val="00AA11E7"/>
    <w:rsid w:val="00AA27A3"/>
    <w:rsid w:val="00AA2D4A"/>
    <w:rsid w:val="00AA2F1D"/>
    <w:rsid w:val="00AA3F41"/>
    <w:rsid w:val="00AA5096"/>
    <w:rsid w:val="00AA5130"/>
    <w:rsid w:val="00AA6667"/>
    <w:rsid w:val="00AA77D1"/>
    <w:rsid w:val="00AB2F7F"/>
    <w:rsid w:val="00AB4F83"/>
    <w:rsid w:val="00AB5F23"/>
    <w:rsid w:val="00AC0037"/>
    <w:rsid w:val="00AC1959"/>
    <w:rsid w:val="00AC1C5C"/>
    <w:rsid w:val="00AC4294"/>
    <w:rsid w:val="00AC430B"/>
    <w:rsid w:val="00AD0A51"/>
    <w:rsid w:val="00AD28A0"/>
    <w:rsid w:val="00AD2B21"/>
    <w:rsid w:val="00AD39FD"/>
    <w:rsid w:val="00AD4B14"/>
    <w:rsid w:val="00AD5361"/>
    <w:rsid w:val="00AD6DEE"/>
    <w:rsid w:val="00AD71B8"/>
    <w:rsid w:val="00AD7AFB"/>
    <w:rsid w:val="00AE34F1"/>
    <w:rsid w:val="00AE49D9"/>
    <w:rsid w:val="00AE6962"/>
    <w:rsid w:val="00AE6EFF"/>
    <w:rsid w:val="00AF0651"/>
    <w:rsid w:val="00AF3B13"/>
    <w:rsid w:val="00AF3BA5"/>
    <w:rsid w:val="00AF3C1B"/>
    <w:rsid w:val="00AF6267"/>
    <w:rsid w:val="00AF6474"/>
    <w:rsid w:val="00AF6A04"/>
    <w:rsid w:val="00B00189"/>
    <w:rsid w:val="00B001F5"/>
    <w:rsid w:val="00B0153E"/>
    <w:rsid w:val="00B05252"/>
    <w:rsid w:val="00B05E59"/>
    <w:rsid w:val="00B06224"/>
    <w:rsid w:val="00B07A8D"/>
    <w:rsid w:val="00B11189"/>
    <w:rsid w:val="00B11350"/>
    <w:rsid w:val="00B12524"/>
    <w:rsid w:val="00B13F05"/>
    <w:rsid w:val="00B14FED"/>
    <w:rsid w:val="00B16321"/>
    <w:rsid w:val="00B176E4"/>
    <w:rsid w:val="00B213BA"/>
    <w:rsid w:val="00B22DF3"/>
    <w:rsid w:val="00B23476"/>
    <w:rsid w:val="00B26831"/>
    <w:rsid w:val="00B26894"/>
    <w:rsid w:val="00B31F10"/>
    <w:rsid w:val="00B33BFD"/>
    <w:rsid w:val="00B35121"/>
    <w:rsid w:val="00B35544"/>
    <w:rsid w:val="00B419C7"/>
    <w:rsid w:val="00B41ED4"/>
    <w:rsid w:val="00B4248D"/>
    <w:rsid w:val="00B43C82"/>
    <w:rsid w:val="00B4402A"/>
    <w:rsid w:val="00B44600"/>
    <w:rsid w:val="00B45B74"/>
    <w:rsid w:val="00B46A76"/>
    <w:rsid w:val="00B51944"/>
    <w:rsid w:val="00B52583"/>
    <w:rsid w:val="00B52B99"/>
    <w:rsid w:val="00B541FC"/>
    <w:rsid w:val="00B55BE3"/>
    <w:rsid w:val="00B57F7A"/>
    <w:rsid w:val="00B6083D"/>
    <w:rsid w:val="00B62982"/>
    <w:rsid w:val="00B63D45"/>
    <w:rsid w:val="00B64C2A"/>
    <w:rsid w:val="00B658E2"/>
    <w:rsid w:val="00B663F9"/>
    <w:rsid w:val="00B70F23"/>
    <w:rsid w:val="00B719F2"/>
    <w:rsid w:val="00B73602"/>
    <w:rsid w:val="00B75008"/>
    <w:rsid w:val="00B76271"/>
    <w:rsid w:val="00B829A4"/>
    <w:rsid w:val="00B83578"/>
    <w:rsid w:val="00B8500E"/>
    <w:rsid w:val="00B8626E"/>
    <w:rsid w:val="00B87E2D"/>
    <w:rsid w:val="00B904AF"/>
    <w:rsid w:val="00B9132D"/>
    <w:rsid w:val="00B924E3"/>
    <w:rsid w:val="00B9378A"/>
    <w:rsid w:val="00B959C6"/>
    <w:rsid w:val="00B97764"/>
    <w:rsid w:val="00BA00C0"/>
    <w:rsid w:val="00BA3451"/>
    <w:rsid w:val="00BA3735"/>
    <w:rsid w:val="00BA5423"/>
    <w:rsid w:val="00BA64AE"/>
    <w:rsid w:val="00BB27D0"/>
    <w:rsid w:val="00BB28A1"/>
    <w:rsid w:val="00BB2B20"/>
    <w:rsid w:val="00BB2EA3"/>
    <w:rsid w:val="00BB3C7A"/>
    <w:rsid w:val="00BB423B"/>
    <w:rsid w:val="00BB42FA"/>
    <w:rsid w:val="00BB4547"/>
    <w:rsid w:val="00BB7B89"/>
    <w:rsid w:val="00BB7F7D"/>
    <w:rsid w:val="00BC471F"/>
    <w:rsid w:val="00BC5F2A"/>
    <w:rsid w:val="00BD059E"/>
    <w:rsid w:val="00BD6006"/>
    <w:rsid w:val="00BD7E51"/>
    <w:rsid w:val="00BE05D6"/>
    <w:rsid w:val="00BE0A0B"/>
    <w:rsid w:val="00BE0EF0"/>
    <w:rsid w:val="00BE11CC"/>
    <w:rsid w:val="00BE17BB"/>
    <w:rsid w:val="00BE2AD1"/>
    <w:rsid w:val="00BE2C4E"/>
    <w:rsid w:val="00BE3169"/>
    <w:rsid w:val="00BE45DF"/>
    <w:rsid w:val="00BE4A9B"/>
    <w:rsid w:val="00BF062D"/>
    <w:rsid w:val="00BF0A87"/>
    <w:rsid w:val="00BF188C"/>
    <w:rsid w:val="00BF1B45"/>
    <w:rsid w:val="00BF1D31"/>
    <w:rsid w:val="00BF465E"/>
    <w:rsid w:val="00BF71BF"/>
    <w:rsid w:val="00C0088B"/>
    <w:rsid w:val="00C01F98"/>
    <w:rsid w:val="00C0362A"/>
    <w:rsid w:val="00C054AB"/>
    <w:rsid w:val="00C05847"/>
    <w:rsid w:val="00C07ED0"/>
    <w:rsid w:val="00C12007"/>
    <w:rsid w:val="00C1299F"/>
    <w:rsid w:val="00C12BA8"/>
    <w:rsid w:val="00C1431E"/>
    <w:rsid w:val="00C14512"/>
    <w:rsid w:val="00C146E9"/>
    <w:rsid w:val="00C166DC"/>
    <w:rsid w:val="00C17D14"/>
    <w:rsid w:val="00C20145"/>
    <w:rsid w:val="00C21E88"/>
    <w:rsid w:val="00C21F41"/>
    <w:rsid w:val="00C23AFE"/>
    <w:rsid w:val="00C2550E"/>
    <w:rsid w:val="00C26E97"/>
    <w:rsid w:val="00C27235"/>
    <w:rsid w:val="00C2748E"/>
    <w:rsid w:val="00C32130"/>
    <w:rsid w:val="00C32A7A"/>
    <w:rsid w:val="00C3535D"/>
    <w:rsid w:val="00C406BB"/>
    <w:rsid w:val="00C40A5D"/>
    <w:rsid w:val="00C46741"/>
    <w:rsid w:val="00C46777"/>
    <w:rsid w:val="00C46E27"/>
    <w:rsid w:val="00C477FB"/>
    <w:rsid w:val="00C52740"/>
    <w:rsid w:val="00C52FB2"/>
    <w:rsid w:val="00C53EBA"/>
    <w:rsid w:val="00C54412"/>
    <w:rsid w:val="00C55AD0"/>
    <w:rsid w:val="00C55DC8"/>
    <w:rsid w:val="00C60363"/>
    <w:rsid w:val="00C663B8"/>
    <w:rsid w:val="00C66840"/>
    <w:rsid w:val="00C67512"/>
    <w:rsid w:val="00C70875"/>
    <w:rsid w:val="00C7306B"/>
    <w:rsid w:val="00C74AE0"/>
    <w:rsid w:val="00C81D4A"/>
    <w:rsid w:val="00C8278D"/>
    <w:rsid w:val="00C83265"/>
    <w:rsid w:val="00C854B2"/>
    <w:rsid w:val="00C859E9"/>
    <w:rsid w:val="00C902E2"/>
    <w:rsid w:val="00C906BB"/>
    <w:rsid w:val="00C93CDC"/>
    <w:rsid w:val="00C93D50"/>
    <w:rsid w:val="00C93ED1"/>
    <w:rsid w:val="00C950F7"/>
    <w:rsid w:val="00C95577"/>
    <w:rsid w:val="00C95E9B"/>
    <w:rsid w:val="00C95F91"/>
    <w:rsid w:val="00CA388C"/>
    <w:rsid w:val="00CA635C"/>
    <w:rsid w:val="00CA7D0F"/>
    <w:rsid w:val="00CA7FBE"/>
    <w:rsid w:val="00CB083D"/>
    <w:rsid w:val="00CB0D67"/>
    <w:rsid w:val="00CB1A28"/>
    <w:rsid w:val="00CB299A"/>
    <w:rsid w:val="00CB5B16"/>
    <w:rsid w:val="00CB5C75"/>
    <w:rsid w:val="00CB5D1E"/>
    <w:rsid w:val="00CB63F7"/>
    <w:rsid w:val="00CC353D"/>
    <w:rsid w:val="00CC7954"/>
    <w:rsid w:val="00CD0219"/>
    <w:rsid w:val="00CD2442"/>
    <w:rsid w:val="00CD6F21"/>
    <w:rsid w:val="00CD7163"/>
    <w:rsid w:val="00CD7A23"/>
    <w:rsid w:val="00CE08FD"/>
    <w:rsid w:val="00CE0E87"/>
    <w:rsid w:val="00CE115A"/>
    <w:rsid w:val="00CE38B0"/>
    <w:rsid w:val="00CE5C0F"/>
    <w:rsid w:val="00CE69CE"/>
    <w:rsid w:val="00CF23E1"/>
    <w:rsid w:val="00CF3490"/>
    <w:rsid w:val="00CF35CD"/>
    <w:rsid w:val="00CF4C27"/>
    <w:rsid w:val="00CF62A8"/>
    <w:rsid w:val="00CF6BB4"/>
    <w:rsid w:val="00D0075B"/>
    <w:rsid w:val="00D0597E"/>
    <w:rsid w:val="00D06D19"/>
    <w:rsid w:val="00D10CD2"/>
    <w:rsid w:val="00D12871"/>
    <w:rsid w:val="00D13A5E"/>
    <w:rsid w:val="00D13E11"/>
    <w:rsid w:val="00D13E33"/>
    <w:rsid w:val="00D172EB"/>
    <w:rsid w:val="00D217AA"/>
    <w:rsid w:val="00D22C5C"/>
    <w:rsid w:val="00D2400E"/>
    <w:rsid w:val="00D24CAD"/>
    <w:rsid w:val="00D25AE1"/>
    <w:rsid w:val="00D31668"/>
    <w:rsid w:val="00D31D51"/>
    <w:rsid w:val="00D32925"/>
    <w:rsid w:val="00D32ABA"/>
    <w:rsid w:val="00D32F1F"/>
    <w:rsid w:val="00D34E30"/>
    <w:rsid w:val="00D42F08"/>
    <w:rsid w:val="00D42F0A"/>
    <w:rsid w:val="00D45687"/>
    <w:rsid w:val="00D475AC"/>
    <w:rsid w:val="00D50413"/>
    <w:rsid w:val="00D52679"/>
    <w:rsid w:val="00D55B87"/>
    <w:rsid w:val="00D567FA"/>
    <w:rsid w:val="00D622E2"/>
    <w:rsid w:val="00D6252C"/>
    <w:rsid w:val="00D64F11"/>
    <w:rsid w:val="00D71AA1"/>
    <w:rsid w:val="00D73E19"/>
    <w:rsid w:val="00D80B58"/>
    <w:rsid w:val="00D84D72"/>
    <w:rsid w:val="00D87D11"/>
    <w:rsid w:val="00D926CE"/>
    <w:rsid w:val="00D92DCD"/>
    <w:rsid w:val="00D93041"/>
    <w:rsid w:val="00DA0638"/>
    <w:rsid w:val="00DA1085"/>
    <w:rsid w:val="00DA49D7"/>
    <w:rsid w:val="00DA5F65"/>
    <w:rsid w:val="00DB4C0A"/>
    <w:rsid w:val="00DB4C9B"/>
    <w:rsid w:val="00DB7F7D"/>
    <w:rsid w:val="00DC0C7C"/>
    <w:rsid w:val="00DC13D3"/>
    <w:rsid w:val="00DC2BE6"/>
    <w:rsid w:val="00DC48C3"/>
    <w:rsid w:val="00DD0B12"/>
    <w:rsid w:val="00DD1552"/>
    <w:rsid w:val="00DD1D71"/>
    <w:rsid w:val="00DD3202"/>
    <w:rsid w:val="00DD7364"/>
    <w:rsid w:val="00DD7455"/>
    <w:rsid w:val="00DD7942"/>
    <w:rsid w:val="00DE0717"/>
    <w:rsid w:val="00DE0B7D"/>
    <w:rsid w:val="00DE2788"/>
    <w:rsid w:val="00DE6FB7"/>
    <w:rsid w:val="00DE7FA2"/>
    <w:rsid w:val="00DF1CF6"/>
    <w:rsid w:val="00DF1FC9"/>
    <w:rsid w:val="00DF3175"/>
    <w:rsid w:val="00DF45C5"/>
    <w:rsid w:val="00E0209C"/>
    <w:rsid w:val="00E03313"/>
    <w:rsid w:val="00E03463"/>
    <w:rsid w:val="00E0386E"/>
    <w:rsid w:val="00E04283"/>
    <w:rsid w:val="00E04F20"/>
    <w:rsid w:val="00E1063A"/>
    <w:rsid w:val="00E11B6D"/>
    <w:rsid w:val="00E1564C"/>
    <w:rsid w:val="00E15B16"/>
    <w:rsid w:val="00E167AE"/>
    <w:rsid w:val="00E16E36"/>
    <w:rsid w:val="00E21E5F"/>
    <w:rsid w:val="00E227F4"/>
    <w:rsid w:val="00E2715B"/>
    <w:rsid w:val="00E31EA1"/>
    <w:rsid w:val="00E324FC"/>
    <w:rsid w:val="00E33770"/>
    <w:rsid w:val="00E34755"/>
    <w:rsid w:val="00E370B5"/>
    <w:rsid w:val="00E373A2"/>
    <w:rsid w:val="00E37D14"/>
    <w:rsid w:val="00E409EE"/>
    <w:rsid w:val="00E4119F"/>
    <w:rsid w:val="00E41215"/>
    <w:rsid w:val="00E43508"/>
    <w:rsid w:val="00E450CE"/>
    <w:rsid w:val="00E506A3"/>
    <w:rsid w:val="00E506F9"/>
    <w:rsid w:val="00E5240D"/>
    <w:rsid w:val="00E52419"/>
    <w:rsid w:val="00E53231"/>
    <w:rsid w:val="00E54DF4"/>
    <w:rsid w:val="00E54F56"/>
    <w:rsid w:val="00E61174"/>
    <w:rsid w:val="00E6443E"/>
    <w:rsid w:val="00E71179"/>
    <w:rsid w:val="00E71210"/>
    <w:rsid w:val="00E714F5"/>
    <w:rsid w:val="00E71F14"/>
    <w:rsid w:val="00E743B3"/>
    <w:rsid w:val="00E74725"/>
    <w:rsid w:val="00E75EA1"/>
    <w:rsid w:val="00E7765F"/>
    <w:rsid w:val="00E809AB"/>
    <w:rsid w:val="00E82753"/>
    <w:rsid w:val="00E82B81"/>
    <w:rsid w:val="00E8508D"/>
    <w:rsid w:val="00E8761A"/>
    <w:rsid w:val="00E87FBC"/>
    <w:rsid w:val="00E90391"/>
    <w:rsid w:val="00E91221"/>
    <w:rsid w:val="00E91B25"/>
    <w:rsid w:val="00E91FDA"/>
    <w:rsid w:val="00E925AC"/>
    <w:rsid w:val="00E93D77"/>
    <w:rsid w:val="00E9753B"/>
    <w:rsid w:val="00EA0420"/>
    <w:rsid w:val="00EA3D47"/>
    <w:rsid w:val="00EA4E34"/>
    <w:rsid w:val="00EA6F85"/>
    <w:rsid w:val="00EB1515"/>
    <w:rsid w:val="00EB1C05"/>
    <w:rsid w:val="00EB1EDD"/>
    <w:rsid w:val="00EB3869"/>
    <w:rsid w:val="00EB3B19"/>
    <w:rsid w:val="00EB61DE"/>
    <w:rsid w:val="00EC120E"/>
    <w:rsid w:val="00EC22BB"/>
    <w:rsid w:val="00ED3243"/>
    <w:rsid w:val="00ED376E"/>
    <w:rsid w:val="00ED3C88"/>
    <w:rsid w:val="00ED77B8"/>
    <w:rsid w:val="00ED7FBE"/>
    <w:rsid w:val="00EE085E"/>
    <w:rsid w:val="00EE55DC"/>
    <w:rsid w:val="00EF19C9"/>
    <w:rsid w:val="00EF2157"/>
    <w:rsid w:val="00EF418D"/>
    <w:rsid w:val="00EF5A84"/>
    <w:rsid w:val="00EF5F1D"/>
    <w:rsid w:val="00EF6424"/>
    <w:rsid w:val="00F0000B"/>
    <w:rsid w:val="00F01523"/>
    <w:rsid w:val="00F019FA"/>
    <w:rsid w:val="00F0203F"/>
    <w:rsid w:val="00F0268A"/>
    <w:rsid w:val="00F034E4"/>
    <w:rsid w:val="00F0401B"/>
    <w:rsid w:val="00F04658"/>
    <w:rsid w:val="00F065A3"/>
    <w:rsid w:val="00F11B6C"/>
    <w:rsid w:val="00F11C63"/>
    <w:rsid w:val="00F128D0"/>
    <w:rsid w:val="00F22A69"/>
    <w:rsid w:val="00F23D87"/>
    <w:rsid w:val="00F25BDD"/>
    <w:rsid w:val="00F3023C"/>
    <w:rsid w:val="00F30407"/>
    <w:rsid w:val="00F30BF0"/>
    <w:rsid w:val="00F30E81"/>
    <w:rsid w:val="00F36D19"/>
    <w:rsid w:val="00F40F86"/>
    <w:rsid w:val="00F423DC"/>
    <w:rsid w:val="00F43178"/>
    <w:rsid w:val="00F5147E"/>
    <w:rsid w:val="00F51906"/>
    <w:rsid w:val="00F524BC"/>
    <w:rsid w:val="00F52D6D"/>
    <w:rsid w:val="00F53FDB"/>
    <w:rsid w:val="00F55224"/>
    <w:rsid w:val="00F55732"/>
    <w:rsid w:val="00F55BAC"/>
    <w:rsid w:val="00F55C2D"/>
    <w:rsid w:val="00F56035"/>
    <w:rsid w:val="00F57EFF"/>
    <w:rsid w:val="00F62C23"/>
    <w:rsid w:val="00F634A5"/>
    <w:rsid w:val="00F64281"/>
    <w:rsid w:val="00F6565D"/>
    <w:rsid w:val="00F7094D"/>
    <w:rsid w:val="00F728F2"/>
    <w:rsid w:val="00F72F91"/>
    <w:rsid w:val="00F7373B"/>
    <w:rsid w:val="00F741E6"/>
    <w:rsid w:val="00F7500C"/>
    <w:rsid w:val="00F77997"/>
    <w:rsid w:val="00F81836"/>
    <w:rsid w:val="00F81B6A"/>
    <w:rsid w:val="00F83CA2"/>
    <w:rsid w:val="00F85180"/>
    <w:rsid w:val="00F873D8"/>
    <w:rsid w:val="00F90AFB"/>
    <w:rsid w:val="00F916AB"/>
    <w:rsid w:val="00F920DB"/>
    <w:rsid w:val="00F94C8E"/>
    <w:rsid w:val="00F95234"/>
    <w:rsid w:val="00F95E76"/>
    <w:rsid w:val="00F96924"/>
    <w:rsid w:val="00F97676"/>
    <w:rsid w:val="00FA0BB4"/>
    <w:rsid w:val="00FA0FCE"/>
    <w:rsid w:val="00FA2F02"/>
    <w:rsid w:val="00FB0C43"/>
    <w:rsid w:val="00FB265C"/>
    <w:rsid w:val="00FB3903"/>
    <w:rsid w:val="00FB3A39"/>
    <w:rsid w:val="00FB3ABE"/>
    <w:rsid w:val="00FB3D1C"/>
    <w:rsid w:val="00FB41FC"/>
    <w:rsid w:val="00FB4593"/>
    <w:rsid w:val="00FB4D9A"/>
    <w:rsid w:val="00FC0B0E"/>
    <w:rsid w:val="00FC12D5"/>
    <w:rsid w:val="00FC2624"/>
    <w:rsid w:val="00FC455D"/>
    <w:rsid w:val="00FC739D"/>
    <w:rsid w:val="00FD163F"/>
    <w:rsid w:val="00FD220F"/>
    <w:rsid w:val="00FD3918"/>
    <w:rsid w:val="00FD3C3D"/>
    <w:rsid w:val="00FD5E00"/>
    <w:rsid w:val="00FD7085"/>
    <w:rsid w:val="00FD7680"/>
    <w:rsid w:val="00FE05A6"/>
    <w:rsid w:val="00FE1159"/>
    <w:rsid w:val="00FE783C"/>
    <w:rsid w:val="00FE7AB1"/>
    <w:rsid w:val="00FF0A99"/>
    <w:rsid w:val="00FF1025"/>
    <w:rsid w:val="00FF2652"/>
    <w:rsid w:val="00FF5C9A"/>
    <w:rsid w:val="00FF73A1"/>
    <w:rsid w:val="00FF7A8A"/>
    <w:rsid w:val="00FF7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449CBA"/>
  <w15:chartTrackingRefBased/>
  <w15:docId w15:val="{7145B757-EF38-8B46-8A84-BE42D0670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BB4547"/>
    <w:pPr>
      <w:widowControl w:val="0"/>
      <w:spacing w:line="240" w:lineRule="atLeast"/>
    </w:pPr>
    <w:rPr>
      <w:lang w:eastAsia="en-US"/>
    </w:rPr>
  </w:style>
  <w:style w:type="paragraph" w:styleId="1">
    <w:name w:val="heading 1"/>
    <w:aliases w:val="l1,level 1 heading"/>
    <w:basedOn w:val="a7"/>
    <w:next w:val="a7"/>
    <w:link w:val="1Char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7"/>
    <w:link w:val="2Char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aliases w:val="H3"/>
    <w:basedOn w:val="1"/>
    <w:next w:val="a7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7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7"/>
    <w:next w:val="a7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7"/>
    <w:next w:val="a7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7"/>
    <w:next w:val="a7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7"/>
    <w:next w:val="a7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7"/>
    <w:next w:val="a7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Paragraph2">
    <w:name w:val="Paragraph2"/>
    <w:basedOn w:val="a7"/>
    <w:pPr>
      <w:spacing w:before="80"/>
      <w:ind w:left="720"/>
      <w:jc w:val="both"/>
    </w:pPr>
    <w:rPr>
      <w:color w:val="000000"/>
      <w:lang w:val="en-AU"/>
    </w:rPr>
  </w:style>
  <w:style w:type="paragraph" w:styleId="ab">
    <w:name w:val="Title"/>
    <w:basedOn w:val="a7"/>
    <w:next w:val="a7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c">
    <w:name w:val="Subtitle"/>
    <w:basedOn w:val="a7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d">
    <w:name w:val="Normal Indent"/>
    <w:basedOn w:val="a7"/>
    <w:pPr>
      <w:ind w:left="900" w:hanging="900"/>
    </w:pPr>
  </w:style>
  <w:style w:type="paragraph" w:styleId="11">
    <w:name w:val="toc 1"/>
    <w:basedOn w:val="a7"/>
    <w:next w:val="a7"/>
    <w:autoRedefine/>
    <w:uiPriority w:val="39"/>
    <w:pPr>
      <w:tabs>
        <w:tab w:val="left" w:pos="432"/>
        <w:tab w:val="right" w:pos="9360"/>
      </w:tabs>
      <w:spacing w:before="240" w:after="60"/>
      <w:ind w:right="720"/>
    </w:pPr>
    <w:rPr>
      <w:noProof/>
      <w:kern w:val="2"/>
      <w:szCs w:val="24"/>
      <w:lang w:eastAsia="ko-KR"/>
    </w:rPr>
  </w:style>
  <w:style w:type="paragraph" w:styleId="20">
    <w:name w:val="toc 2"/>
    <w:basedOn w:val="a7"/>
    <w:next w:val="a7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7"/>
    <w:next w:val="a7"/>
    <w:uiPriority w:val="39"/>
    <w:pPr>
      <w:tabs>
        <w:tab w:val="left" w:pos="1710"/>
        <w:tab w:val="right" w:pos="9360"/>
      </w:tabs>
      <w:ind w:left="990"/>
    </w:pPr>
    <w:rPr>
      <w:noProof/>
    </w:rPr>
  </w:style>
  <w:style w:type="paragraph" w:styleId="ae">
    <w:name w:val="header"/>
    <w:basedOn w:val="a7"/>
    <w:pPr>
      <w:tabs>
        <w:tab w:val="center" w:pos="4320"/>
        <w:tab w:val="right" w:pos="8640"/>
      </w:tabs>
    </w:pPr>
  </w:style>
  <w:style w:type="paragraph" w:styleId="af">
    <w:name w:val="footer"/>
    <w:basedOn w:val="a7"/>
    <w:pPr>
      <w:tabs>
        <w:tab w:val="center" w:pos="4320"/>
        <w:tab w:val="right" w:pos="8640"/>
      </w:tabs>
    </w:pPr>
  </w:style>
  <w:style w:type="character" w:styleId="af0">
    <w:name w:val="page number"/>
    <w:basedOn w:val="a8"/>
  </w:style>
  <w:style w:type="paragraph" w:customStyle="1" w:styleId="Bullet1">
    <w:name w:val="Bullet1"/>
    <w:basedOn w:val="a7"/>
    <w:pPr>
      <w:ind w:left="720" w:hanging="432"/>
    </w:pPr>
  </w:style>
  <w:style w:type="paragraph" w:customStyle="1" w:styleId="Bullet2">
    <w:name w:val="Bullet2"/>
    <w:basedOn w:val="a7"/>
    <w:pPr>
      <w:ind w:left="1440" w:hanging="360"/>
    </w:pPr>
    <w:rPr>
      <w:color w:val="000080"/>
    </w:rPr>
  </w:style>
  <w:style w:type="paragraph" w:customStyle="1" w:styleId="Tabletext">
    <w:name w:val="Tabletext"/>
    <w:basedOn w:val="a7"/>
    <w:pPr>
      <w:keepLines/>
      <w:spacing w:after="120"/>
    </w:pPr>
  </w:style>
  <w:style w:type="paragraph" w:styleId="af1">
    <w:name w:val="Body Text"/>
    <w:basedOn w:val="a7"/>
    <w:pPr>
      <w:keepLines/>
      <w:spacing w:after="120"/>
      <w:ind w:left="720"/>
    </w:pPr>
  </w:style>
  <w:style w:type="paragraph" w:styleId="af2">
    <w:name w:val="Document Map"/>
    <w:basedOn w:val="a7"/>
    <w:semiHidden/>
    <w:pPr>
      <w:shd w:val="clear" w:color="auto" w:fill="000080"/>
    </w:pPr>
    <w:rPr>
      <w:rFonts w:ascii="Tahoma" w:hAnsi="Tahoma"/>
    </w:rPr>
  </w:style>
  <w:style w:type="character" w:styleId="af3">
    <w:name w:val="footnote reference"/>
    <w:semiHidden/>
    <w:rPr>
      <w:sz w:val="20"/>
      <w:vertAlign w:val="superscript"/>
    </w:rPr>
  </w:style>
  <w:style w:type="paragraph" w:styleId="af4">
    <w:name w:val="footnote text"/>
    <w:basedOn w:val="a7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7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7"/>
    <w:pPr>
      <w:spacing w:before="80" w:line="240" w:lineRule="auto"/>
      <w:jc w:val="both"/>
    </w:pPr>
  </w:style>
  <w:style w:type="paragraph" w:customStyle="1" w:styleId="Paragraph3">
    <w:name w:val="Paragraph3"/>
    <w:basedOn w:val="a7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7"/>
    <w:pPr>
      <w:spacing w:before="80" w:line="240" w:lineRule="auto"/>
      <w:ind w:left="2250"/>
      <w:jc w:val="both"/>
    </w:pPr>
  </w:style>
  <w:style w:type="paragraph" w:styleId="40">
    <w:name w:val="toc 4"/>
    <w:basedOn w:val="a7"/>
    <w:next w:val="a7"/>
    <w:autoRedefine/>
    <w:semiHidden/>
    <w:pPr>
      <w:ind w:left="600"/>
    </w:pPr>
  </w:style>
  <w:style w:type="paragraph" w:styleId="50">
    <w:name w:val="toc 5"/>
    <w:basedOn w:val="a7"/>
    <w:next w:val="a7"/>
    <w:autoRedefine/>
    <w:semiHidden/>
    <w:pPr>
      <w:ind w:left="800"/>
    </w:pPr>
  </w:style>
  <w:style w:type="paragraph" w:styleId="60">
    <w:name w:val="toc 6"/>
    <w:basedOn w:val="a7"/>
    <w:next w:val="a7"/>
    <w:autoRedefine/>
    <w:semiHidden/>
    <w:pPr>
      <w:ind w:left="1000"/>
    </w:pPr>
  </w:style>
  <w:style w:type="paragraph" w:styleId="70">
    <w:name w:val="toc 7"/>
    <w:basedOn w:val="a7"/>
    <w:next w:val="a7"/>
    <w:autoRedefine/>
    <w:semiHidden/>
    <w:pPr>
      <w:ind w:left="1200"/>
    </w:pPr>
  </w:style>
  <w:style w:type="paragraph" w:styleId="80">
    <w:name w:val="toc 8"/>
    <w:basedOn w:val="a7"/>
    <w:next w:val="a7"/>
    <w:autoRedefine/>
    <w:semiHidden/>
    <w:pPr>
      <w:ind w:left="1400"/>
    </w:pPr>
  </w:style>
  <w:style w:type="paragraph" w:styleId="90">
    <w:name w:val="toc 9"/>
    <w:basedOn w:val="a7"/>
    <w:next w:val="a7"/>
    <w:autoRedefine/>
    <w:semiHidden/>
    <w:pPr>
      <w:ind w:left="1600"/>
    </w:pPr>
  </w:style>
  <w:style w:type="paragraph" w:styleId="21">
    <w:name w:val="Body Text 2"/>
    <w:basedOn w:val="a7"/>
    <w:rPr>
      <w:i/>
      <w:color w:val="0000FF"/>
    </w:rPr>
  </w:style>
  <w:style w:type="paragraph" w:styleId="af5">
    <w:name w:val="Body Text Indent"/>
    <w:basedOn w:val="a7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7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7"/>
    <w:pPr>
      <w:widowControl/>
      <w:tabs>
        <w:tab w:val="left" w:pos="720"/>
      </w:tabs>
      <w:spacing w:before="120" w:line="240" w:lineRule="auto"/>
      <w:ind w:left="720" w:right="360" w:hanging="284"/>
      <w:jc w:val="both"/>
    </w:pPr>
    <w:rPr>
      <w:rFonts w:ascii="Book Antiqua" w:hAnsi="Book Antiqua"/>
    </w:rPr>
  </w:style>
  <w:style w:type="paragraph" w:customStyle="1" w:styleId="InfoBlue">
    <w:name w:val="InfoBlue"/>
    <w:basedOn w:val="a7"/>
    <w:next w:val="af1"/>
    <w:autoRedefine/>
    <w:pPr>
      <w:spacing w:after="120"/>
      <w:ind w:left="720"/>
    </w:pPr>
    <w:rPr>
      <w:i/>
      <w:color w:val="0000FF"/>
    </w:rPr>
  </w:style>
  <w:style w:type="character" w:styleId="af6">
    <w:name w:val="Hyperlink"/>
    <w:rPr>
      <w:color w:val="0000FF"/>
      <w:u w:val="single"/>
    </w:rPr>
  </w:style>
  <w:style w:type="character" w:styleId="af7">
    <w:name w:val="FollowedHyperlink"/>
    <w:rPr>
      <w:color w:val="800080"/>
      <w:u w:val="single"/>
    </w:rPr>
  </w:style>
  <w:style w:type="paragraph" w:styleId="af8">
    <w:name w:val="Normal (Web)"/>
    <w:basedOn w:val="a7"/>
    <w:uiPriority w:val="99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af9">
    <w:name w:val="Strong"/>
    <w:qFormat/>
    <w:rPr>
      <w:b/>
      <w:bCs/>
    </w:rPr>
  </w:style>
  <w:style w:type="paragraph" w:customStyle="1" w:styleId="afa">
    <w:name w:val="개요글"/>
    <w:basedOn w:val="a7"/>
    <w:pPr>
      <w:tabs>
        <w:tab w:val="left" w:pos="1134"/>
      </w:tabs>
      <w:wordWrap w:val="0"/>
      <w:spacing w:line="260" w:lineRule="atLeast"/>
      <w:ind w:left="425"/>
      <w:jc w:val="both"/>
    </w:pPr>
    <w:rPr>
      <w:rFonts w:ascii="Arial" w:eastAsia="바탕체" w:hAnsi="Arial"/>
      <w:kern w:val="2"/>
      <w:lang w:eastAsia="ko-KR"/>
    </w:rPr>
  </w:style>
  <w:style w:type="paragraph" w:customStyle="1" w:styleId="Subheading">
    <w:name w:val="Subheading"/>
    <w:basedOn w:val="af1"/>
    <w:pPr>
      <w:spacing w:before="240"/>
    </w:pPr>
    <w:rPr>
      <w:rFonts w:ascii="Arial" w:hAnsi="Arial"/>
      <w:b/>
      <w:bCs/>
    </w:rPr>
  </w:style>
  <w:style w:type="paragraph" w:customStyle="1" w:styleId="-0">
    <w:name w:val="중제목(내용-번호시작)"/>
    <w:basedOn w:val="a7"/>
    <w:next w:val="a7"/>
    <w:pPr>
      <w:tabs>
        <w:tab w:val="num" w:pos="425"/>
      </w:tabs>
      <w:wordWrap w:val="0"/>
      <w:overflowPunct w:val="0"/>
      <w:autoSpaceDE w:val="0"/>
      <w:autoSpaceDN w:val="0"/>
      <w:spacing w:line="260" w:lineRule="atLeast"/>
      <w:ind w:left="425" w:hanging="425"/>
      <w:textAlignment w:val="bottom"/>
    </w:pPr>
    <w:rPr>
      <w:rFonts w:ascii="Arial" w:eastAsia="바탕체"/>
      <w:kern w:val="2"/>
      <w:sz w:val="22"/>
      <w:lang w:eastAsia="ko-KR"/>
    </w:rPr>
  </w:style>
  <w:style w:type="paragraph" w:customStyle="1" w:styleId="TOC1">
    <w:name w:val="TOC 제목1"/>
    <w:basedOn w:val="1"/>
    <w:next w:val="a7"/>
    <w:pPr>
      <w:keepLines/>
      <w:widowControl/>
      <w:numPr>
        <w:numId w:val="0"/>
      </w:numPr>
      <w:overflowPunct w:val="0"/>
      <w:autoSpaceDE w:val="0"/>
      <w:autoSpaceDN w:val="0"/>
      <w:adjustRightInd w:val="0"/>
      <w:spacing w:before="240" w:after="240" w:line="240" w:lineRule="auto"/>
      <w:ind w:left="720" w:hanging="720"/>
      <w:jc w:val="center"/>
      <w:textAlignment w:val="baseline"/>
      <w:outlineLvl w:val="9"/>
    </w:pPr>
    <w:rPr>
      <w:rFonts w:eastAsia="굴림체"/>
      <w:kern w:val="28"/>
      <w:sz w:val="32"/>
      <w:lang w:eastAsia="ko-KR"/>
    </w:rPr>
  </w:style>
  <w:style w:type="paragraph" w:customStyle="1" w:styleId="Indent">
    <w:name w:val="Indent"/>
    <w:basedOn w:val="a7"/>
    <w:pPr>
      <w:keepNext/>
      <w:widowControl/>
      <w:overflowPunct w:val="0"/>
      <w:autoSpaceDE w:val="0"/>
      <w:autoSpaceDN w:val="0"/>
      <w:adjustRightInd w:val="0"/>
      <w:spacing w:before="120" w:line="240" w:lineRule="auto"/>
      <w:ind w:left="720"/>
      <w:textAlignment w:val="baseline"/>
    </w:pPr>
    <w:rPr>
      <w:rFonts w:ascii="Book Antiqua" w:eastAsia="바탕체" w:hAnsi="Book Antiqua"/>
      <w:lang w:eastAsia="ko-KR"/>
    </w:rPr>
  </w:style>
  <w:style w:type="paragraph" w:customStyle="1" w:styleId="3-chojh">
    <w:name w:val="글머리 3 -chojh"/>
    <w:basedOn w:val="a7"/>
    <w:pPr>
      <w:numPr>
        <w:numId w:val="3"/>
      </w:numPr>
      <w:tabs>
        <w:tab w:val="left" w:pos="1134"/>
      </w:tabs>
      <w:wordWrap w:val="0"/>
      <w:spacing w:line="260" w:lineRule="atLeast"/>
      <w:ind w:left="1135" w:hanging="284"/>
      <w:jc w:val="both"/>
    </w:pPr>
    <w:rPr>
      <w:rFonts w:ascii="Arial" w:eastAsia="바탕체"/>
      <w:kern w:val="2"/>
      <w:lang w:eastAsia="ko-KR"/>
    </w:rPr>
  </w:style>
  <w:style w:type="paragraph" w:customStyle="1" w:styleId="2-chojh">
    <w:name w:val="글머리 2-chojh"/>
    <w:basedOn w:val="a7"/>
    <w:pPr>
      <w:numPr>
        <w:numId w:val="5"/>
      </w:numPr>
      <w:tabs>
        <w:tab w:val="clear" w:pos="814"/>
        <w:tab w:val="left" w:pos="709"/>
      </w:tabs>
      <w:wordWrap w:val="0"/>
      <w:spacing w:line="260" w:lineRule="atLeast"/>
      <w:ind w:left="709" w:hanging="284"/>
      <w:jc w:val="both"/>
    </w:pPr>
    <w:rPr>
      <w:rFonts w:ascii="Arial" w:eastAsia="바탕체"/>
      <w:kern w:val="2"/>
      <w:lang w:eastAsia="ko-KR"/>
    </w:rPr>
  </w:style>
  <w:style w:type="paragraph" w:customStyle="1" w:styleId="4-chojh">
    <w:name w:val="글머리 4-chojh"/>
    <w:basedOn w:val="afb"/>
    <w:pPr>
      <w:numPr>
        <w:numId w:val="4"/>
      </w:numPr>
      <w:tabs>
        <w:tab w:val="left" w:pos="1134"/>
      </w:tabs>
    </w:pPr>
  </w:style>
  <w:style w:type="paragraph" w:customStyle="1" w:styleId="afb">
    <w:name w:val="표의 단락"/>
    <w:basedOn w:val="ae"/>
    <w:pPr>
      <w:tabs>
        <w:tab w:val="clear" w:pos="4320"/>
        <w:tab w:val="clear" w:pos="8640"/>
      </w:tabs>
      <w:wordWrap w:val="0"/>
      <w:overflowPunct w:val="0"/>
      <w:autoSpaceDE w:val="0"/>
      <w:autoSpaceDN w:val="0"/>
      <w:spacing w:line="160" w:lineRule="atLeast"/>
      <w:textAlignment w:val="bottom"/>
    </w:pPr>
    <w:rPr>
      <w:rFonts w:ascii="Arial" w:eastAsia="바탕체"/>
      <w:kern w:val="2"/>
      <w:lang w:eastAsia="ko-KR"/>
    </w:rPr>
  </w:style>
  <w:style w:type="paragraph" w:customStyle="1" w:styleId="10">
    <w:name w:val="유형1"/>
    <w:basedOn w:val="a7"/>
    <w:pPr>
      <w:numPr>
        <w:numId w:val="7"/>
      </w:numPr>
      <w:wordWrap w:val="0"/>
      <w:spacing w:line="240" w:lineRule="auto"/>
      <w:jc w:val="both"/>
    </w:pPr>
    <w:rPr>
      <w:rFonts w:eastAsia="바탕체"/>
      <w:kern w:val="2"/>
      <w:lang w:eastAsia="ko-KR"/>
    </w:rPr>
  </w:style>
  <w:style w:type="paragraph" w:customStyle="1" w:styleId="a1">
    <w:name w:val="각제목"/>
    <w:basedOn w:val="a7"/>
    <w:pPr>
      <w:numPr>
        <w:numId w:val="10"/>
      </w:numPr>
      <w:wordWrap w:val="0"/>
      <w:spacing w:line="240" w:lineRule="auto"/>
      <w:jc w:val="both"/>
    </w:pPr>
    <w:rPr>
      <w:rFonts w:eastAsia="바탕체"/>
      <w:kern w:val="2"/>
      <w:lang w:eastAsia="ko-KR"/>
    </w:rPr>
  </w:style>
  <w:style w:type="paragraph" w:customStyle="1" w:styleId="a3">
    <w:name w:val="목적"/>
    <w:basedOn w:val="a7"/>
    <w:pPr>
      <w:numPr>
        <w:numId w:val="8"/>
      </w:numPr>
      <w:wordWrap w:val="0"/>
      <w:spacing w:line="240" w:lineRule="auto"/>
      <w:jc w:val="both"/>
    </w:pPr>
    <w:rPr>
      <w:rFonts w:eastAsia="바탕체"/>
      <w:kern w:val="2"/>
      <w:lang w:eastAsia="ko-KR"/>
    </w:rPr>
  </w:style>
  <w:style w:type="paragraph" w:customStyle="1" w:styleId="a">
    <w:name w:val="각제목내리스트"/>
    <w:basedOn w:val="a7"/>
    <w:pPr>
      <w:numPr>
        <w:numId w:val="13"/>
      </w:numPr>
      <w:wordWrap w:val="0"/>
      <w:spacing w:line="240" w:lineRule="auto"/>
      <w:jc w:val="both"/>
    </w:pPr>
    <w:rPr>
      <w:rFonts w:eastAsia="바탕체"/>
      <w:kern w:val="2"/>
      <w:lang w:eastAsia="ko-KR"/>
    </w:rPr>
  </w:style>
  <w:style w:type="paragraph" w:customStyle="1" w:styleId="a2">
    <w:name w:val="리스트"/>
    <w:basedOn w:val="a7"/>
    <w:pPr>
      <w:numPr>
        <w:numId w:val="9"/>
      </w:numPr>
      <w:wordWrap w:val="0"/>
      <w:spacing w:line="240" w:lineRule="auto"/>
      <w:jc w:val="both"/>
    </w:pPr>
    <w:rPr>
      <w:rFonts w:eastAsia="바탕체"/>
      <w:kern w:val="2"/>
      <w:lang w:eastAsia="ko-KR"/>
    </w:rPr>
  </w:style>
  <w:style w:type="paragraph" w:customStyle="1" w:styleId="-">
    <w:name w:val="절차리스트의 리스트 -"/>
    <w:basedOn w:val="a7"/>
    <w:pPr>
      <w:numPr>
        <w:numId w:val="11"/>
      </w:numPr>
      <w:wordWrap w:val="0"/>
      <w:spacing w:line="240" w:lineRule="auto"/>
      <w:jc w:val="both"/>
    </w:pPr>
    <w:rPr>
      <w:rFonts w:eastAsia="바탕체"/>
      <w:kern w:val="2"/>
      <w:lang w:eastAsia="ko-KR"/>
    </w:rPr>
  </w:style>
  <w:style w:type="paragraph" w:customStyle="1" w:styleId="a4">
    <w:name w:val="절차제목"/>
    <w:basedOn w:val="a7"/>
    <w:pPr>
      <w:numPr>
        <w:numId w:val="12"/>
      </w:numPr>
      <w:wordWrap w:val="0"/>
      <w:spacing w:line="240" w:lineRule="auto"/>
      <w:jc w:val="both"/>
    </w:pPr>
    <w:rPr>
      <w:rFonts w:eastAsia="바탕체"/>
      <w:kern w:val="2"/>
      <w:lang w:eastAsia="ko-KR"/>
    </w:rPr>
  </w:style>
  <w:style w:type="paragraph" w:customStyle="1" w:styleId="a5">
    <w:name w:val="절차 리스트"/>
    <w:autoRedefine/>
    <w:pPr>
      <w:numPr>
        <w:numId w:val="14"/>
      </w:numPr>
      <w:overflowPunct w:val="0"/>
      <w:spacing w:line="260" w:lineRule="atLeast"/>
      <w:ind w:left="1123" w:hanging="284"/>
    </w:pPr>
    <w:rPr>
      <w:rFonts w:eastAsia="바탕체"/>
      <w:noProof/>
    </w:rPr>
  </w:style>
  <w:style w:type="paragraph" w:customStyle="1" w:styleId="a6">
    <w:name w:val="각제목 리스트"/>
    <w:basedOn w:val="afb"/>
    <w:autoRedefine/>
    <w:pPr>
      <w:numPr>
        <w:numId w:val="15"/>
      </w:numPr>
      <w:wordWrap/>
      <w:overflowPunct/>
      <w:adjustRightInd w:val="0"/>
      <w:spacing w:line="360" w:lineRule="atLeast"/>
      <w:ind w:left="709" w:hanging="284"/>
      <w:jc w:val="both"/>
      <w:textAlignment w:val="auto"/>
    </w:pPr>
    <w:rPr>
      <w:rFonts w:hAnsi="Arial"/>
      <w:kern w:val="0"/>
    </w:rPr>
  </w:style>
  <w:style w:type="paragraph" w:customStyle="1" w:styleId="a0">
    <w:name w:val="표제목"/>
    <w:autoRedefine/>
    <w:pPr>
      <w:widowControl w:val="0"/>
      <w:numPr>
        <w:numId w:val="16"/>
      </w:numPr>
      <w:wordWrap w:val="0"/>
      <w:adjustRightInd w:val="0"/>
      <w:snapToGrid w:val="0"/>
      <w:spacing w:before="120" w:after="120"/>
      <w:jc w:val="center"/>
      <w:textAlignment w:val="baseline"/>
    </w:pPr>
    <w:rPr>
      <w:rFonts w:ascii="돋움체" w:eastAsia="돋움체"/>
      <w:b/>
      <w:sz w:val="24"/>
    </w:rPr>
  </w:style>
  <w:style w:type="paragraph" w:customStyle="1" w:styleId="Appendix1">
    <w:name w:val="Appendix 1"/>
    <w:basedOn w:val="a7"/>
    <w:pPr>
      <w:widowControl/>
      <w:numPr>
        <w:numId w:val="17"/>
      </w:numPr>
      <w:spacing w:after="240" w:line="240" w:lineRule="auto"/>
      <w:jc w:val="both"/>
    </w:pPr>
    <w:rPr>
      <w:rFonts w:ascii="Arial" w:hAnsi="Arial"/>
      <w:b/>
      <w:sz w:val="24"/>
      <w:lang w:val="en-GB" w:eastAsia="ko-KR"/>
    </w:rPr>
  </w:style>
  <w:style w:type="paragraph" w:customStyle="1" w:styleId="12">
    <w:name w:val="글머리 1"/>
    <w:basedOn w:val="ad"/>
    <w:pPr>
      <w:tabs>
        <w:tab w:val="left" w:pos="709"/>
        <w:tab w:val="left" w:pos="1134"/>
      </w:tabs>
      <w:wordWrap w:val="0"/>
      <w:spacing w:line="260" w:lineRule="atLeast"/>
      <w:ind w:left="0" w:firstLine="0"/>
      <w:jc w:val="both"/>
    </w:pPr>
    <w:rPr>
      <w:rFonts w:ascii="Arial" w:eastAsia="굴림" w:hAnsi="Arial"/>
      <w:kern w:val="2"/>
      <w:lang w:eastAsia="ko-KR"/>
    </w:rPr>
  </w:style>
  <w:style w:type="table" w:styleId="afc">
    <w:name w:val="Table Grid"/>
    <w:basedOn w:val="a9"/>
    <w:uiPriority w:val="59"/>
    <w:rsid w:val="00CE69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7"/>
    <w:link w:val="HTMLChar"/>
    <w:uiPriority w:val="99"/>
    <w:unhideWhenUsed/>
    <w:rsid w:val="00622A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/>
      <w:sz w:val="24"/>
      <w:szCs w:val="24"/>
      <w:lang w:val="x-none" w:eastAsia="x-none"/>
    </w:rPr>
  </w:style>
  <w:style w:type="character" w:customStyle="1" w:styleId="HTMLChar">
    <w:name w:val="미리 서식이 지정된 HTML Char"/>
    <w:link w:val="HTML"/>
    <w:uiPriority w:val="99"/>
    <w:rsid w:val="00622A8C"/>
    <w:rPr>
      <w:rFonts w:ascii="굴림체" w:eastAsia="굴림체" w:hAnsi="굴림체"/>
      <w:sz w:val="24"/>
      <w:szCs w:val="24"/>
      <w:lang w:val="x-none" w:eastAsia="x-none"/>
    </w:rPr>
  </w:style>
  <w:style w:type="character" w:customStyle="1" w:styleId="sbrace">
    <w:name w:val="sbrace"/>
    <w:rsid w:val="00693EE5"/>
  </w:style>
  <w:style w:type="character" w:customStyle="1" w:styleId="sobjectk">
    <w:name w:val="sobjectk"/>
    <w:rsid w:val="00693EE5"/>
  </w:style>
  <w:style w:type="character" w:customStyle="1" w:styleId="scolon">
    <w:name w:val="scolon"/>
    <w:rsid w:val="00693EE5"/>
  </w:style>
  <w:style w:type="character" w:customStyle="1" w:styleId="sobjectv">
    <w:name w:val="sobjectv"/>
    <w:rsid w:val="00693EE5"/>
  </w:style>
  <w:style w:type="character" w:customStyle="1" w:styleId="scomma">
    <w:name w:val="scomma"/>
    <w:rsid w:val="00693EE5"/>
  </w:style>
  <w:style w:type="character" w:customStyle="1" w:styleId="sbracket">
    <w:name w:val="sbracket"/>
    <w:rsid w:val="00693EE5"/>
  </w:style>
  <w:style w:type="character" w:customStyle="1" w:styleId="sarrayv">
    <w:name w:val="sarrayv"/>
    <w:rsid w:val="00E15B16"/>
  </w:style>
  <w:style w:type="character" w:customStyle="1" w:styleId="1Char">
    <w:name w:val="제목 1 Char"/>
    <w:aliases w:val="l1 Char,level 1 heading Char"/>
    <w:link w:val="1"/>
    <w:rsid w:val="0057443B"/>
    <w:rPr>
      <w:rFonts w:ascii="Arial" w:hAnsi="Arial"/>
      <w:b/>
      <w:sz w:val="24"/>
      <w:lang w:eastAsia="en-US"/>
    </w:rPr>
  </w:style>
  <w:style w:type="character" w:customStyle="1" w:styleId="2Char">
    <w:name w:val="제목 2 Char"/>
    <w:link w:val="2"/>
    <w:rsid w:val="0057443B"/>
    <w:rPr>
      <w:rFonts w:ascii="Arial" w:hAnsi="Arial"/>
      <w:b/>
      <w:lang w:eastAsia="en-US"/>
    </w:rPr>
  </w:style>
  <w:style w:type="character" w:customStyle="1" w:styleId="response-header-name">
    <w:name w:val="response-header-name"/>
    <w:rsid w:val="004F2F44"/>
  </w:style>
  <w:style w:type="character" w:customStyle="1" w:styleId="apple-converted-space">
    <w:name w:val="apple-converted-space"/>
    <w:rsid w:val="004F2F44"/>
  </w:style>
  <w:style w:type="character" w:customStyle="1" w:styleId="response-header-value">
    <w:name w:val="response-header-value"/>
    <w:rsid w:val="004F2F44"/>
  </w:style>
  <w:style w:type="paragraph" w:styleId="afd">
    <w:name w:val="Balloon Text"/>
    <w:basedOn w:val="a7"/>
    <w:link w:val="Char"/>
    <w:uiPriority w:val="99"/>
    <w:semiHidden/>
    <w:unhideWhenUsed/>
    <w:rsid w:val="00520174"/>
    <w:pPr>
      <w:spacing w:line="240" w:lineRule="auto"/>
    </w:pPr>
    <w:rPr>
      <w:rFonts w:ascii="바탕"/>
      <w:sz w:val="18"/>
      <w:szCs w:val="18"/>
    </w:rPr>
  </w:style>
  <w:style w:type="character" w:customStyle="1" w:styleId="Char">
    <w:name w:val="풍선 도움말 텍스트 Char"/>
    <w:link w:val="afd"/>
    <w:uiPriority w:val="99"/>
    <w:semiHidden/>
    <w:rsid w:val="00520174"/>
    <w:rPr>
      <w:rFonts w:ascii="바탕"/>
      <w:sz w:val="18"/>
      <w:szCs w:val="18"/>
      <w:lang w:eastAsia="en-US"/>
    </w:rPr>
  </w:style>
  <w:style w:type="character" w:styleId="afe">
    <w:name w:val="Unresolved Mention"/>
    <w:uiPriority w:val="99"/>
    <w:semiHidden/>
    <w:unhideWhenUsed/>
    <w:rsid w:val="00B16321"/>
    <w:rPr>
      <w:color w:val="605E5C"/>
      <w:shd w:val="clear" w:color="auto" w:fill="E1DFDD"/>
    </w:rPr>
  </w:style>
  <w:style w:type="paragraph" w:styleId="aff">
    <w:name w:val="List Paragraph"/>
    <w:basedOn w:val="a7"/>
    <w:uiPriority w:val="34"/>
    <w:qFormat/>
    <w:rsid w:val="0014286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51088;&#47308;\RUP_doc_temp\rup_wd_tmpl\req\rup_rmpln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62B520-CBC4-D347-A0BC-84D5FDE93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D:\자료\RUP_doc_temp\rup_wd_tmpl\req\rup_rmpln.dot</Template>
  <TotalTime>2</TotalTime>
  <Pages>11</Pages>
  <Words>1262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마르미-III 1.0 산출물 양식</vt:lpstr>
    </vt:vector>
  </TitlesOfParts>
  <Company>Markany</Company>
  <LinksUpToDate>false</LinksUpToDate>
  <CharactersWithSpaces>8440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마르미-III 1.0 산출물 양식</dc:title>
  <dc:subject/>
  <dc:creator>정신영</dc:creator>
  <cp:keywords/>
  <cp:lastModifiedBy>kimht</cp:lastModifiedBy>
  <cp:revision>3</cp:revision>
  <cp:lastPrinted>2020-09-03T01:27:00Z</cp:lastPrinted>
  <dcterms:created xsi:type="dcterms:W3CDTF">2020-09-03T01:27:00Z</dcterms:created>
  <dcterms:modified xsi:type="dcterms:W3CDTF">2020-09-03T01:27:00Z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71725871</vt:i4>
  </property>
  <property fmtid="{D5CDD505-2E9C-101B-9397-08002B2CF9AE}" pid="3" name="_EmailSubject">
    <vt:lpwstr>마르미-III 2.0</vt:lpwstr>
  </property>
  <property fmtid="{D5CDD505-2E9C-101B-9397-08002B2CF9AE}" pid="4" name="_AuthorEmail">
    <vt:lpwstr>dwchoi@componentvision.com</vt:lpwstr>
  </property>
  <property fmtid="{D5CDD505-2E9C-101B-9397-08002B2CF9AE}" pid="5" name="_AuthorEmailDisplayName">
    <vt:lpwstr>dwchoi</vt:lpwstr>
  </property>
  <property fmtid="{D5CDD505-2E9C-101B-9397-08002B2CF9AE}" pid="6" name="_ReviewingToolsShownOnce">
    <vt:lpwstr/>
  </property>
</Properties>
</file>